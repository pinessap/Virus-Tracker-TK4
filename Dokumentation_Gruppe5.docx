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FF031" w14:textId="149E6850" w:rsidR="00E75AFF" w:rsidRPr="006A2E70" w:rsidRDefault="001F21D0" w:rsidP="00110405">
      <w:pPr>
        <w:pStyle w:val="DeckblattTitel1"/>
        <w:rPr>
          <w:color w:val="00659C"/>
        </w:rPr>
      </w:pPr>
      <w:r>
        <w:rPr>
          <w:color w:val="00659C"/>
        </w:rPr>
        <w:t>PAD Projekt</w:t>
      </w:r>
      <w:r w:rsidR="00E75AFF">
        <w:rPr>
          <w:color w:val="00659C"/>
        </w:rPr>
        <w:t xml:space="preserve"> </w:t>
      </w:r>
    </w:p>
    <w:p w14:paraId="207B8FE7" w14:textId="656B2D3F" w:rsidR="00074D3B" w:rsidRPr="006A2E70" w:rsidRDefault="001F21D0" w:rsidP="00110405">
      <w:pPr>
        <w:pStyle w:val="DeckblattTitel2"/>
        <w:rPr>
          <w:color w:val="00659C"/>
        </w:rPr>
      </w:pPr>
      <w:proofErr w:type="spellStart"/>
      <w:r>
        <w:rPr>
          <w:color w:val="00659C"/>
        </w:rPr>
        <w:t>Dokumenation</w:t>
      </w:r>
      <w:proofErr w:type="spellEnd"/>
    </w:p>
    <w:p w14:paraId="3F4C431F" w14:textId="77777777" w:rsidR="0091134F" w:rsidRDefault="0091134F" w:rsidP="007B5D07"/>
    <w:p w14:paraId="6BB7CA8F" w14:textId="35321D2A" w:rsidR="0091134F" w:rsidRPr="00AD0697" w:rsidRDefault="001367DE" w:rsidP="007B5D07">
      <w:pPr>
        <w:rPr>
          <w:lang w:val="de-AT"/>
        </w:rPr>
      </w:pPr>
      <w:r w:rsidRPr="00AD0697">
        <w:rPr>
          <w:lang w:val="de-AT"/>
        </w:rPr>
        <w:t xml:space="preserve">Roman </w:t>
      </w:r>
      <w:proofErr w:type="spellStart"/>
      <w:r w:rsidRPr="00AD0697">
        <w:rPr>
          <w:lang w:val="de-AT"/>
        </w:rPr>
        <w:t>Rezvan</w:t>
      </w:r>
      <w:proofErr w:type="spellEnd"/>
      <w:r w:rsidRPr="00AD0697">
        <w:rPr>
          <w:lang w:val="de-AT"/>
        </w:rPr>
        <w:t xml:space="preserve">, Branko </w:t>
      </w:r>
      <w:proofErr w:type="spellStart"/>
      <w:r w:rsidRPr="00AD0697">
        <w:rPr>
          <w:lang w:val="de-AT"/>
        </w:rPr>
        <w:t>Ribic</w:t>
      </w:r>
      <w:proofErr w:type="spellEnd"/>
      <w:r w:rsidRPr="00AD0697">
        <w:rPr>
          <w:lang w:val="de-AT"/>
        </w:rPr>
        <w:t>, Ines Petrusic</w:t>
      </w:r>
    </w:p>
    <w:p w14:paraId="0B472621" w14:textId="77777777" w:rsidR="007B5D07" w:rsidRDefault="007B5D07" w:rsidP="007B5D07"/>
    <w:p w14:paraId="438E7AE2" w14:textId="77777777" w:rsidR="007B5D07" w:rsidRDefault="007B5D07" w:rsidP="007B5D07">
      <w:pPr>
        <w:sectPr w:rsidR="007B5D07" w:rsidSect="00695F20">
          <w:footerReference w:type="even" r:id="rId7"/>
          <w:footerReference w:type="default" r:id="rId8"/>
          <w:headerReference w:type="first" r:id="rId9"/>
          <w:pgSz w:w="11906" w:h="16838"/>
          <w:pgMar w:top="5076" w:right="1134" w:bottom="2268" w:left="1134" w:header="0" w:footer="709" w:gutter="0"/>
          <w:cols w:space="708"/>
          <w:titlePg/>
          <w:docGrid w:linePitch="360"/>
        </w:sectPr>
      </w:pPr>
    </w:p>
    <w:p w14:paraId="4C0D0119" w14:textId="77777777" w:rsidR="000E5669" w:rsidRPr="000E5669" w:rsidRDefault="000E5669" w:rsidP="000E5669">
      <w:pPr>
        <w:rPr>
          <w:lang w:val="de-AT"/>
        </w:rPr>
      </w:pPr>
    </w:p>
    <w:p w14:paraId="36761E10" w14:textId="0BF58A13" w:rsidR="007323FC" w:rsidRDefault="001367DE" w:rsidP="00312382">
      <w:pPr>
        <w:pStyle w:val="berschrift1"/>
        <w:rPr>
          <w:color w:val="00659C"/>
        </w:rPr>
      </w:pPr>
      <w:r>
        <w:rPr>
          <w:color w:val="00659C"/>
        </w:rPr>
        <w:t>Spezifikation</w:t>
      </w:r>
    </w:p>
    <w:p w14:paraId="65BEA4A3" w14:textId="77777777" w:rsidR="00312382" w:rsidRPr="00312382" w:rsidRDefault="00312382" w:rsidP="00312382"/>
    <w:p w14:paraId="6C6C0DF9" w14:textId="7711B9F4" w:rsidR="007323FC" w:rsidRDefault="00312382" w:rsidP="00A1324A">
      <w:pPr>
        <w:pStyle w:val="berschrift2"/>
        <w:rPr>
          <w:color w:val="00659C"/>
        </w:rPr>
      </w:pPr>
      <w:r>
        <w:rPr>
          <w:color w:val="00659C"/>
        </w:rPr>
        <w:t>Zielsetzung</w:t>
      </w:r>
    </w:p>
    <w:p w14:paraId="7E17C0F8" w14:textId="77777777" w:rsidR="00E75AFF" w:rsidRPr="00E75AFF" w:rsidRDefault="00E75AFF" w:rsidP="00E75AFF"/>
    <w:p w14:paraId="116032A6" w14:textId="3527B9F6" w:rsidR="007323FC" w:rsidRDefault="006958EC" w:rsidP="006958EC">
      <w:pPr>
        <w:rPr>
          <w:lang w:val="de-AT"/>
        </w:rPr>
      </w:pPr>
      <w:r w:rsidRPr="006958EC">
        <w:rPr>
          <w:lang w:val="de-AT"/>
        </w:rPr>
        <w:t>Im Rahmen des Themenkreises Nummer 4 wollen wir einen Virus</w:t>
      </w:r>
      <w:r w:rsidR="00AE1986">
        <w:rPr>
          <w:lang w:val="de-AT"/>
        </w:rPr>
        <w:t>-</w:t>
      </w:r>
      <w:r w:rsidRPr="006958EC">
        <w:rPr>
          <w:lang w:val="de-AT"/>
        </w:rPr>
        <w:t xml:space="preserve">Tracker implementieren, indem wir zuerst eine Testdatenerstellung </w:t>
      </w:r>
      <w:r w:rsidR="00AE1986">
        <w:rPr>
          <w:lang w:val="de-AT"/>
        </w:rPr>
        <w:t>kreieren</w:t>
      </w:r>
      <w:r w:rsidRPr="006958EC">
        <w:rPr>
          <w:lang w:val="de-AT"/>
        </w:rPr>
        <w:t xml:space="preserve">. Diese Testdatenerstellung besitzt eine Personendatenbank, die Personen mit ID, Namen, Kontaktzeit und Kontaktpersonen generiert. Dafür wird eine </w:t>
      </w:r>
      <w:r w:rsidR="005B20BC">
        <w:rPr>
          <w:lang w:val="de-AT"/>
        </w:rPr>
        <w:t xml:space="preserve">vorhandene </w:t>
      </w:r>
      <w:r w:rsidRPr="006958EC">
        <w:rPr>
          <w:lang w:val="de-AT"/>
        </w:rPr>
        <w:t>Namensdatenbank verwendet. Dazu kriegt man durch eine Benutzereingabe die Möglichkeit, dass man die erste Person (die infizierte Person, Patient Null)</w:t>
      </w:r>
      <w:r w:rsidR="009A5FBF">
        <w:rPr>
          <w:lang w:val="de-AT"/>
        </w:rPr>
        <w:t xml:space="preserve"> </w:t>
      </w:r>
      <w:r w:rsidRPr="006958EC">
        <w:rPr>
          <w:lang w:val="de-AT"/>
        </w:rPr>
        <w:t>mit Namen eingibt.</w:t>
      </w:r>
      <w:r w:rsidR="00175A18">
        <w:rPr>
          <w:lang w:val="de-AT"/>
        </w:rPr>
        <w:br/>
      </w:r>
    </w:p>
    <w:p w14:paraId="74F2E5DB" w14:textId="581C1AE8" w:rsidR="00175A18" w:rsidRPr="00175A18" w:rsidRDefault="00175A18" w:rsidP="00175A18">
      <w:pPr>
        <w:rPr>
          <w:lang w:val="de-AT"/>
        </w:rPr>
      </w:pPr>
      <w:r w:rsidRPr="00175A18">
        <w:rPr>
          <w:lang w:val="de-AT"/>
        </w:rPr>
        <w:t xml:space="preserve">Die Auswertung der </w:t>
      </w:r>
      <w:r w:rsidR="005B20BC">
        <w:rPr>
          <w:lang w:val="de-AT"/>
        </w:rPr>
        <w:t>Testdaten</w:t>
      </w:r>
      <w:r w:rsidRPr="00175A18">
        <w:rPr>
          <w:lang w:val="de-AT"/>
        </w:rPr>
        <w:t xml:space="preserve"> erfolgt durch einen Algorithmus, der die Kontaktpersonen untereinander auf ID und Zeit prüfen wird. Wenn </w:t>
      </w:r>
      <w:r w:rsidR="00E75AFF">
        <w:rPr>
          <w:lang w:val="de-AT"/>
        </w:rPr>
        <w:t>b</w:t>
      </w:r>
      <w:r w:rsidRPr="00175A18">
        <w:rPr>
          <w:lang w:val="de-AT"/>
        </w:rPr>
        <w:t>eispielsweise Person A infiziert ist und mehr als 20 Minuten mit Person B Kontakt hatte, speichert das Programm Person B als markiert ab und muss für den Benutzer deutlich machen, dass Person B auf einen Virus getestet werden sollte. Nachdem die Person B markiert wurde, wird geprüft mit wem Person B noch über 20 Minuten Kontakt hatte, um die nächste Person zu markieren.</w:t>
      </w:r>
      <w:r w:rsidR="009A5FBF">
        <w:rPr>
          <w:lang w:val="de-AT"/>
        </w:rPr>
        <w:br/>
      </w:r>
    </w:p>
    <w:p w14:paraId="5FA4966D" w14:textId="3E8FC7CD" w:rsidR="00175A18" w:rsidRDefault="00175A18" w:rsidP="00175A18">
      <w:pPr>
        <w:rPr>
          <w:lang w:val="de-AT"/>
        </w:rPr>
      </w:pPr>
      <w:r w:rsidRPr="00175A18">
        <w:rPr>
          <w:lang w:val="de-AT"/>
        </w:rPr>
        <w:t>Dieser Vorgang führt sich so lange aus, bis die letzte Verdachtsperson gefunden wurde.</w:t>
      </w:r>
      <w:r w:rsidR="00227CE1">
        <w:rPr>
          <w:lang w:val="de-AT"/>
        </w:rPr>
        <w:t xml:space="preserve"> </w:t>
      </w:r>
      <w:r w:rsidRPr="00175A18">
        <w:rPr>
          <w:lang w:val="de-AT"/>
        </w:rPr>
        <w:t>Man sollte am Ende den Weg, den der Virus von der ersten bis zur letzten Person (über andere Personen) zurückgelegt hat, nachvollziehen können.</w:t>
      </w:r>
      <w:r w:rsidR="009A5FBF">
        <w:rPr>
          <w:lang w:val="de-AT"/>
        </w:rPr>
        <w:t xml:space="preserve"> Der Weg zwischen den zwei Personen zeigt also alle Personen, die sehr viel Kontakt zueinander hatten (große Minutenanzahl).</w:t>
      </w:r>
      <w:r>
        <w:rPr>
          <w:lang w:val="de-AT"/>
        </w:rPr>
        <w:br/>
      </w:r>
    </w:p>
    <w:p w14:paraId="13802FC1" w14:textId="3CD2821E" w:rsidR="008417DD" w:rsidRDefault="00175A18" w:rsidP="00175A18">
      <w:pPr>
        <w:rPr>
          <w:lang w:val="de-AT"/>
        </w:rPr>
      </w:pPr>
      <w:r w:rsidRPr="00175A18">
        <w:rPr>
          <w:lang w:val="de-AT"/>
        </w:rPr>
        <w:t xml:space="preserve">Zum Ende hin möchten wir eine Visualisierung einbringen, damit der Benutzer einen visuellen Überblick über die Gesamtlage haben kann. Die Auswertung des Programms wird durch Blasen, welche Namen beinhalten, bildlich dargestellt. Damit wird gesehen, wie sich der Virus über welche Personen von Patient Null bis zum letzten Infizierten übertragen konnte. </w:t>
      </w:r>
    </w:p>
    <w:p w14:paraId="7ABB4246" w14:textId="1CCC21F0" w:rsidR="008417DD" w:rsidRDefault="008417DD" w:rsidP="00175A18">
      <w:pPr>
        <w:rPr>
          <w:lang w:val="de-AT"/>
        </w:rPr>
      </w:pPr>
    </w:p>
    <w:p w14:paraId="5E3EC3E9" w14:textId="28EEA5AD" w:rsidR="00193971" w:rsidRDefault="00193971" w:rsidP="00175A18">
      <w:pPr>
        <w:rPr>
          <w:lang w:val="de-AT"/>
        </w:rPr>
      </w:pPr>
    </w:p>
    <w:p w14:paraId="6656A421" w14:textId="24E36E5E" w:rsidR="00193971" w:rsidRDefault="00193971" w:rsidP="00175A18">
      <w:pPr>
        <w:rPr>
          <w:lang w:val="de-AT"/>
        </w:rPr>
      </w:pPr>
    </w:p>
    <w:p w14:paraId="440DC099" w14:textId="5EA28D1D" w:rsidR="00193971" w:rsidRDefault="00193971" w:rsidP="00175A18">
      <w:pPr>
        <w:rPr>
          <w:lang w:val="de-AT"/>
        </w:rPr>
      </w:pPr>
    </w:p>
    <w:p w14:paraId="1D0C8214" w14:textId="03E70C5D" w:rsidR="00193971" w:rsidRDefault="00193971" w:rsidP="00175A18">
      <w:pPr>
        <w:rPr>
          <w:lang w:val="de-AT"/>
        </w:rPr>
      </w:pPr>
    </w:p>
    <w:p w14:paraId="51D2101E" w14:textId="02C141EB" w:rsidR="00193971" w:rsidRDefault="00193971" w:rsidP="00175A18">
      <w:pPr>
        <w:rPr>
          <w:lang w:val="de-AT"/>
        </w:rPr>
      </w:pPr>
    </w:p>
    <w:p w14:paraId="4B0A80E1" w14:textId="6CFF0D88" w:rsidR="00193971" w:rsidRDefault="00193971" w:rsidP="00175A18">
      <w:pPr>
        <w:rPr>
          <w:lang w:val="de-AT"/>
        </w:rPr>
      </w:pPr>
    </w:p>
    <w:p w14:paraId="4DA2244C" w14:textId="3518D244" w:rsidR="00193971" w:rsidRDefault="00193971" w:rsidP="00175A18">
      <w:pPr>
        <w:rPr>
          <w:lang w:val="de-AT"/>
        </w:rPr>
      </w:pPr>
    </w:p>
    <w:p w14:paraId="144755D2" w14:textId="77777777" w:rsidR="00193971" w:rsidRDefault="00193971" w:rsidP="00175A18">
      <w:pPr>
        <w:rPr>
          <w:lang w:val="de-AT"/>
        </w:rPr>
      </w:pPr>
    </w:p>
    <w:p w14:paraId="4FC4FF1A" w14:textId="693430A9" w:rsidR="006D278F" w:rsidRDefault="006D278F" w:rsidP="006D278F">
      <w:pPr>
        <w:pStyle w:val="berschrift2"/>
        <w:rPr>
          <w:color w:val="00659C"/>
        </w:rPr>
      </w:pPr>
      <w:r>
        <w:rPr>
          <w:color w:val="00659C"/>
        </w:rPr>
        <w:lastRenderedPageBreak/>
        <w:t>Risiken</w:t>
      </w:r>
    </w:p>
    <w:p w14:paraId="123BA7A7" w14:textId="77777777" w:rsidR="00E75AFF" w:rsidRPr="00E75AFF" w:rsidRDefault="00E75AFF" w:rsidP="00E75AFF"/>
    <w:p w14:paraId="3283D2D6" w14:textId="581FDC98" w:rsidR="007273E3" w:rsidRDefault="00553E1F" w:rsidP="00553E1F">
      <w:pPr>
        <w:numPr>
          <w:ilvl w:val="0"/>
          <w:numId w:val="4"/>
        </w:numPr>
        <w:rPr>
          <w:lang w:val="de-AT"/>
        </w:rPr>
      </w:pPr>
      <w:r>
        <w:rPr>
          <w:lang w:val="de-AT"/>
        </w:rPr>
        <w:t xml:space="preserve">Es besteht </w:t>
      </w:r>
      <w:r w:rsidRPr="00553E1F">
        <w:rPr>
          <w:lang w:val="de-AT"/>
        </w:rPr>
        <w:t>die Möglichkeit, dass es keine verdächtigen Personen finden kann, falls die Personen nur unter der festgelegten Zeit (20 Minuten) Kontakt hatten.</w:t>
      </w:r>
      <w:r w:rsidR="00DD280D">
        <w:rPr>
          <w:lang w:val="de-AT"/>
        </w:rPr>
        <w:br/>
      </w:r>
    </w:p>
    <w:p w14:paraId="473B96E3" w14:textId="3E1FB581" w:rsidR="00553E1F" w:rsidRDefault="00DD280D" w:rsidP="00553E1F">
      <w:pPr>
        <w:numPr>
          <w:ilvl w:val="0"/>
          <w:numId w:val="4"/>
        </w:numPr>
        <w:rPr>
          <w:lang w:val="de-AT"/>
        </w:rPr>
      </w:pPr>
      <w:r w:rsidRPr="00DD280D">
        <w:rPr>
          <w:lang w:val="de-AT"/>
        </w:rPr>
        <w:t>Die Algorithmen, sowohl A*-Algorithmus als auch Dijkstra-Algorithmus sind ursprünglich dafür gedacht, dass man den schnellstmöglichen Weg zwischen A und B findet. In unserer Idee muss man diese Prinzipien etwas umschreiben, dass man, zum einen alle Verdachtspersonen mit 20+ Minuten Kontakt zum Infizierten aufnimmt und abspeichert und in der Visualisierung anzeigen kann. Zum anderen, den Weg nachverfolgen kann, bis zur letzten Person, bei der Verdacht besteht. (Start bis Ende)</w:t>
      </w:r>
    </w:p>
    <w:p w14:paraId="6182E7E8" w14:textId="77777777" w:rsidR="002936E9" w:rsidRDefault="002936E9" w:rsidP="002936E9">
      <w:pPr>
        <w:ind w:left="720"/>
        <w:rPr>
          <w:lang w:val="de-AT"/>
        </w:rPr>
      </w:pPr>
    </w:p>
    <w:p w14:paraId="1BF46303" w14:textId="2CF0D140" w:rsidR="00DD280D" w:rsidRPr="009A5FBF" w:rsidRDefault="00DD280D" w:rsidP="00553E1F">
      <w:pPr>
        <w:numPr>
          <w:ilvl w:val="0"/>
          <w:numId w:val="4"/>
        </w:numPr>
        <w:rPr>
          <w:lang w:val="de-AT"/>
        </w:rPr>
      </w:pPr>
      <w:r>
        <w:t>Es besteht die Gefahr, dass die Visualisierung bei einer zu hohen Anzahl an Personen unübersichtlich wird.</w:t>
      </w:r>
    </w:p>
    <w:p w14:paraId="46BDC84A" w14:textId="77777777" w:rsidR="009A5FBF" w:rsidRDefault="009A5FBF" w:rsidP="009A5FBF">
      <w:pPr>
        <w:pStyle w:val="Listenabsatz"/>
        <w:rPr>
          <w:lang w:val="de-AT"/>
        </w:rPr>
      </w:pPr>
    </w:p>
    <w:p w14:paraId="2D984C8F" w14:textId="5BB82BB8" w:rsidR="009A5FBF" w:rsidRPr="00DD280D" w:rsidRDefault="009A5FBF" w:rsidP="00553E1F">
      <w:pPr>
        <w:numPr>
          <w:ilvl w:val="0"/>
          <w:numId w:val="4"/>
        </w:numPr>
        <w:rPr>
          <w:lang w:val="de-AT"/>
        </w:rPr>
      </w:pPr>
      <w:r>
        <w:rPr>
          <w:lang w:val="de-AT"/>
        </w:rPr>
        <w:t>Es besteht die Möglichkeit, dass durch fehlendes Fachwissen, Ziele nicht so umgesetzt werden können, wie zuvor vorgestellt. Auch das Beheben von eventuellen Bugs könnte sich als schwierig erweisen.</w:t>
      </w:r>
    </w:p>
    <w:p w14:paraId="66EB4734" w14:textId="444C1885" w:rsidR="00DD280D" w:rsidRDefault="00DD280D" w:rsidP="00DD280D">
      <w:pPr>
        <w:rPr>
          <w:lang w:val="de-AT"/>
        </w:rPr>
      </w:pPr>
    </w:p>
    <w:p w14:paraId="3655870D" w14:textId="77777777" w:rsidR="00B1708F" w:rsidRDefault="00B1708F" w:rsidP="00DD280D">
      <w:pPr>
        <w:rPr>
          <w:lang w:val="de-AT"/>
        </w:rPr>
      </w:pPr>
    </w:p>
    <w:p w14:paraId="64617B36" w14:textId="159B667F" w:rsidR="00DD280D" w:rsidRDefault="00DD280D" w:rsidP="00DD280D">
      <w:pPr>
        <w:pStyle w:val="berschrift2"/>
        <w:rPr>
          <w:color w:val="00659C"/>
        </w:rPr>
      </w:pPr>
      <w:r>
        <w:rPr>
          <w:color w:val="00659C"/>
        </w:rPr>
        <w:t>Alternativen</w:t>
      </w:r>
    </w:p>
    <w:p w14:paraId="05B7CBCA" w14:textId="77777777" w:rsidR="00E75AFF" w:rsidRPr="00E75AFF" w:rsidRDefault="00E75AFF" w:rsidP="00E75AFF"/>
    <w:p w14:paraId="16359279" w14:textId="223FC230" w:rsidR="008417DD" w:rsidRDefault="001673B9" w:rsidP="00DD280D">
      <w:r>
        <w:t xml:space="preserve">Sollten wir bei der Visualisierung nicht mit </w:t>
      </w:r>
      <w:proofErr w:type="spellStart"/>
      <w:r>
        <w:t>Graphviz</w:t>
      </w:r>
      <w:proofErr w:type="spellEnd"/>
      <w:r>
        <w:t xml:space="preserve"> arbeiten können, würden wir ein anderes Tool aufsuchen, um damit die Aufgabe zu bewältigen.</w:t>
      </w:r>
    </w:p>
    <w:p w14:paraId="0309691C" w14:textId="37E9B413" w:rsidR="008417DD" w:rsidRDefault="008417DD" w:rsidP="00DD280D"/>
    <w:p w14:paraId="1BAE1F83" w14:textId="01FB9991" w:rsidR="00193971" w:rsidRDefault="00193971" w:rsidP="00DD280D"/>
    <w:p w14:paraId="2C3F1343" w14:textId="0AD2C50A" w:rsidR="00193971" w:rsidRDefault="00193971" w:rsidP="00DD280D"/>
    <w:p w14:paraId="52DDD6FD" w14:textId="238D9741" w:rsidR="00193971" w:rsidRDefault="00193971" w:rsidP="00DD280D"/>
    <w:p w14:paraId="09F06F4F" w14:textId="67EAE33E" w:rsidR="00193971" w:rsidRDefault="00193971" w:rsidP="00DD280D"/>
    <w:p w14:paraId="391CAE8B" w14:textId="1C60EF5A" w:rsidR="00193971" w:rsidRDefault="00193971" w:rsidP="00DD280D"/>
    <w:p w14:paraId="4DCB15E7" w14:textId="03142054" w:rsidR="00193971" w:rsidRDefault="00193971" w:rsidP="00DD280D"/>
    <w:p w14:paraId="3628EF16" w14:textId="5B68FE27" w:rsidR="00193971" w:rsidRDefault="00193971" w:rsidP="00DD280D"/>
    <w:p w14:paraId="65EB02DF" w14:textId="03DA03A6" w:rsidR="00193971" w:rsidRDefault="00193971" w:rsidP="00DD280D"/>
    <w:p w14:paraId="5DCABA97" w14:textId="4565110A" w:rsidR="00193971" w:rsidRDefault="00193971" w:rsidP="00DD280D"/>
    <w:p w14:paraId="514B92D6" w14:textId="5B4CEC4A" w:rsidR="00193971" w:rsidRDefault="00193971" w:rsidP="00DD280D"/>
    <w:p w14:paraId="3111B6D7" w14:textId="0FA0156C" w:rsidR="00193971" w:rsidRDefault="00193971" w:rsidP="00DD280D"/>
    <w:p w14:paraId="0B62965F" w14:textId="602F6E96" w:rsidR="00193971" w:rsidRDefault="00193971" w:rsidP="00DD280D"/>
    <w:p w14:paraId="74DF0040" w14:textId="77777777" w:rsidR="00193971" w:rsidRDefault="00193971" w:rsidP="00DD280D"/>
    <w:p w14:paraId="78AB07CC" w14:textId="7052E9B2" w:rsidR="00171E21" w:rsidRDefault="003E2811" w:rsidP="00171E21">
      <w:pPr>
        <w:pStyle w:val="berschrift1"/>
        <w:rPr>
          <w:color w:val="00659C"/>
        </w:rPr>
      </w:pPr>
      <w:r>
        <w:rPr>
          <w:color w:val="00659C"/>
        </w:rPr>
        <w:lastRenderedPageBreak/>
        <w:t>Team</w:t>
      </w:r>
    </w:p>
    <w:p w14:paraId="37DC3864" w14:textId="77777777" w:rsidR="00E75AFF" w:rsidRPr="00E75AFF" w:rsidRDefault="00E75AFF" w:rsidP="00E75AFF"/>
    <w:p w14:paraId="76F18AF1" w14:textId="1091BDB0" w:rsidR="003E2811" w:rsidRDefault="003E2811" w:rsidP="003E2811">
      <w:r>
        <w:t xml:space="preserve">An sich konnte im Team </w:t>
      </w:r>
      <w:proofErr w:type="gramStart"/>
      <w:r>
        <w:t>ganz gut</w:t>
      </w:r>
      <w:proofErr w:type="gramEnd"/>
      <w:r>
        <w:t xml:space="preserve"> gearbeitet werden. </w:t>
      </w:r>
      <w:r w:rsidR="00541E92">
        <w:t xml:space="preserve">Da die </w:t>
      </w:r>
      <w:r w:rsidR="0039572E">
        <w:t>M</w:t>
      </w:r>
      <w:r w:rsidR="00541E92">
        <w:t>itglieder</w:t>
      </w:r>
      <w:r w:rsidR="0039572E">
        <w:t xml:space="preserve"> des Teams n</w:t>
      </w:r>
      <w:r w:rsidR="00A33D03">
        <w:t xml:space="preserve">icht </w:t>
      </w:r>
      <w:r w:rsidR="00713C15">
        <w:t>unbedingt</w:t>
      </w:r>
      <w:r w:rsidR="0039572E">
        <w:t xml:space="preserve"> die </w:t>
      </w:r>
      <w:r w:rsidR="00DA05B5">
        <w:t>erfahren</w:t>
      </w:r>
      <w:r w:rsidR="0039572E">
        <w:t>sten</w:t>
      </w:r>
      <w:r w:rsidR="00A33D03">
        <w:t xml:space="preserve"> im Programmieren sind, </w:t>
      </w:r>
      <w:r w:rsidR="0039572E">
        <w:t>stellte</w:t>
      </w:r>
      <w:r w:rsidR="00A33D03">
        <w:t xml:space="preserve"> sich die Aufgabenstellung in manchen Bereichen doch</w:t>
      </w:r>
      <w:r w:rsidR="003468C9">
        <w:t xml:space="preserve"> als</w:t>
      </w:r>
      <w:r w:rsidR="00A33D03">
        <w:t xml:space="preserve"> etwas </w:t>
      </w:r>
      <w:r w:rsidR="00DA05B5">
        <w:t>herausfordernder</w:t>
      </w:r>
      <w:r w:rsidR="0039572E">
        <w:t xml:space="preserve"> heraus</w:t>
      </w:r>
      <w:r w:rsidR="00DA05B5">
        <w:t xml:space="preserve"> als Anfangs gedacht.</w:t>
      </w:r>
      <w:r w:rsidR="009A5FBF">
        <w:t xml:space="preserve"> Niemand der Teammitglieder hat vor dem Studium Erfahrungen im Programmieren sammeln können, was sich während der Umsetzung der Aufgabenstellung auch gezeigt hat.</w:t>
      </w:r>
      <w:r w:rsidR="009C7D86">
        <w:t xml:space="preserve"> Allerdings konnte sich durch die Materie durchgearbeitet werden und so konnte man mit Zusammenarbeit auch </w:t>
      </w:r>
      <w:r w:rsidR="00E75AFF">
        <w:t>zu einem erfolgreichen Ergebnis</w:t>
      </w:r>
      <w:r w:rsidR="009C7D86">
        <w:t xml:space="preserve"> </w:t>
      </w:r>
      <w:r w:rsidR="00E75AFF">
        <w:t>kommen.</w:t>
      </w:r>
    </w:p>
    <w:p w14:paraId="4ED570B1" w14:textId="4226C2B5" w:rsidR="0039572E" w:rsidRDefault="0039572E" w:rsidP="003E2811"/>
    <w:p w14:paraId="64087550" w14:textId="77777777" w:rsidR="00E75AFF" w:rsidRDefault="00E75AFF" w:rsidP="003E2811"/>
    <w:p w14:paraId="06C3CD3D" w14:textId="166C2F5E" w:rsidR="0039572E" w:rsidRDefault="0039572E" w:rsidP="0039572E">
      <w:pPr>
        <w:pStyle w:val="berschrift2"/>
        <w:rPr>
          <w:color w:val="00659C"/>
        </w:rPr>
      </w:pPr>
      <w:r>
        <w:rPr>
          <w:color w:val="00659C"/>
        </w:rPr>
        <w:t>Aufteilung</w:t>
      </w:r>
    </w:p>
    <w:p w14:paraId="4F61F739" w14:textId="77777777" w:rsidR="00E75AFF" w:rsidRPr="00E75AFF" w:rsidRDefault="00E75AFF" w:rsidP="00E75AFF"/>
    <w:p w14:paraId="591E3126" w14:textId="2CCB1F26" w:rsidR="0039572E" w:rsidRPr="00854265" w:rsidRDefault="00BB1CCB" w:rsidP="00BB1CCB">
      <w:pPr>
        <w:numPr>
          <w:ilvl w:val="0"/>
          <w:numId w:val="6"/>
        </w:numPr>
      </w:pPr>
      <w:r w:rsidRPr="00854265">
        <w:t xml:space="preserve">Testdatenerstellung: </w:t>
      </w:r>
      <w:r w:rsidR="00406FD4" w:rsidRPr="00854265">
        <w:tab/>
      </w:r>
      <w:r w:rsidR="00406FD4" w:rsidRPr="00854265">
        <w:tab/>
      </w:r>
      <w:r w:rsidR="00406FD4" w:rsidRPr="00854265">
        <w:tab/>
      </w:r>
      <w:r w:rsidR="00406FD4" w:rsidRPr="00854265">
        <w:tab/>
      </w:r>
      <w:r w:rsidRPr="00854265">
        <w:t>Ines Petrusic</w:t>
      </w:r>
    </w:p>
    <w:p w14:paraId="7934357B" w14:textId="0776BCD1" w:rsidR="00BB1CCB" w:rsidRPr="00854265" w:rsidRDefault="00BB1CCB" w:rsidP="00BB1CCB">
      <w:pPr>
        <w:numPr>
          <w:ilvl w:val="0"/>
          <w:numId w:val="6"/>
        </w:numPr>
      </w:pPr>
      <w:r w:rsidRPr="00854265">
        <w:t xml:space="preserve">Auswertung (Dijkstra-Algorithmus): </w:t>
      </w:r>
      <w:r w:rsidR="00406FD4" w:rsidRPr="00854265">
        <w:tab/>
      </w:r>
      <w:r w:rsidR="00406FD4" w:rsidRPr="00854265">
        <w:tab/>
      </w:r>
      <w:r w:rsidRPr="00854265">
        <w:t xml:space="preserve">Roman </w:t>
      </w:r>
      <w:proofErr w:type="spellStart"/>
      <w:r w:rsidRPr="00854265">
        <w:t>Rezvan</w:t>
      </w:r>
      <w:proofErr w:type="spellEnd"/>
    </w:p>
    <w:p w14:paraId="4D4D440D" w14:textId="49FC9CA4" w:rsidR="00BB1CCB" w:rsidRPr="00854265" w:rsidRDefault="00406FD4" w:rsidP="00BB1CCB">
      <w:pPr>
        <w:numPr>
          <w:ilvl w:val="0"/>
          <w:numId w:val="6"/>
        </w:numPr>
      </w:pPr>
      <w:r w:rsidRPr="00854265">
        <w:t>Graphische Darstellung (</w:t>
      </w:r>
      <w:proofErr w:type="spellStart"/>
      <w:r w:rsidRPr="00854265">
        <w:t>Graphviz</w:t>
      </w:r>
      <w:proofErr w:type="spellEnd"/>
      <w:r w:rsidRPr="00854265">
        <w:t xml:space="preserve">): </w:t>
      </w:r>
      <w:r w:rsidRPr="00854265">
        <w:tab/>
      </w:r>
      <w:r w:rsidRPr="00854265">
        <w:tab/>
        <w:t xml:space="preserve">Branko </w:t>
      </w:r>
      <w:proofErr w:type="spellStart"/>
      <w:r w:rsidRPr="00854265">
        <w:t>Ribic</w:t>
      </w:r>
      <w:proofErr w:type="spellEnd"/>
    </w:p>
    <w:p w14:paraId="7B120C74" w14:textId="3802422E" w:rsidR="00406FD4" w:rsidRDefault="00406FD4" w:rsidP="00406FD4"/>
    <w:p w14:paraId="49B1A06C" w14:textId="3E64348A" w:rsidR="009A5FBF" w:rsidRDefault="009A5FBF" w:rsidP="00406FD4"/>
    <w:p w14:paraId="25405BCA" w14:textId="310E1D11" w:rsidR="009A5FBF" w:rsidRDefault="009A5FBF" w:rsidP="00406FD4"/>
    <w:p w14:paraId="057DD000" w14:textId="46A133AA" w:rsidR="009A5FBF" w:rsidRDefault="009A5FBF" w:rsidP="00406FD4"/>
    <w:p w14:paraId="3147EC48" w14:textId="2F4052BC" w:rsidR="009A5FBF" w:rsidRDefault="009A5FBF" w:rsidP="00406FD4"/>
    <w:p w14:paraId="51B2C233" w14:textId="51D0F871" w:rsidR="009A5FBF" w:rsidRDefault="009A5FBF" w:rsidP="00406FD4"/>
    <w:p w14:paraId="58D7DFB1" w14:textId="6CAD5E91" w:rsidR="009A5FBF" w:rsidRDefault="009A5FBF" w:rsidP="00406FD4"/>
    <w:p w14:paraId="5211D5A3" w14:textId="113DBCE3" w:rsidR="009A5FBF" w:rsidRDefault="009A5FBF" w:rsidP="00406FD4"/>
    <w:p w14:paraId="08840ECF" w14:textId="4D38D378" w:rsidR="009A5FBF" w:rsidRDefault="009A5FBF" w:rsidP="00406FD4"/>
    <w:p w14:paraId="18158C3F" w14:textId="0DB204B6" w:rsidR="009A5FBF" w:rsidRDefault="009A5FBF" w:rsidP="00406FD4"/>
    <w:p w14:paraId="016B79F6" w14:textId="13327C8E" w:rsidR="009A5FBF" w:rsidRDefault="009A5FBF" w:rsidP="00406FD4"/>
    <w:p w14:paraId="12E1112E" w14:textId="5F5CDC86" w:rsidR="009A5FBF" w:rsidRDefault="009A5FBF" w:rsidP="00406FD4"/>
    <w:p w14:paraId="0884FBD4" w14:textId="70BDA876" w:rsidR="009A5FBF" w:rsidRDefault="009A5FBF" w:rsidP="00406FD4"/>
    <w:p w14:paraId="36F4BCC4" w14:textId="65FA7574" w:rsidR="009A5FBF" w:rsidRDefault="009A5FBF" w:rsidP="00406FD4"/>
    <w:p w14:paraId="5478E391" w14:textId="3CBF1841" w:rsidR="009A5FBF" w:rsidRDefault="009A5FBF" w:rsidP="00406FD4"/>
    <w:p w14:paraId="0A1242A5" w14:textId="79935CED" w:rsidR="009A5FBF" w:rsidRDefault="009A5FBF" w:rsidP="00406FD4"/>
    <w:p w14:paraId="2560D7A7" w14:textId="0F3DD659" w:rsidR="009A5FBF" w:rsidRDefault="009A5FBF" w:rsidP="00406FD4"/>
    <w:p w14:paraId="5254BC0B" w14:textId="17BED62E" w:rsidR="009A5FBF" w:rsidRDefault="009A5FBF" w:rsidP="00406FD4"/>
    <w:p w14:paraId="0F2B5092" w14:textId="0BBEAAD0" w:rsidR="009A5FBF" w:rsidRDefault="009A5FBF" w:rsidP="00406FD4"/>
    <w:p w14:paraId="2CABA2C3" w14:textId="4F8FEB54" w:rsidR="009A5FBF" w:rsidRDefault="009A5FBF" w:rsidP="00406FD4"/>
    <w:p w14:paraId="6271D514" w14:textId="77777777" w:rsidR="009A5FBF" w:rsidRDefault="009A5FBF" w:rsidP="00406FD4"/>
    <w:p w14:paraId="1E04FF8F" w14:textId="43777F05" w:rsidR="00406FD4" w:rsidRDefault="00406FD4" w:rsidP="00406FD4">
      <w:pPr>
        <w:pStyle w:val="berschrift2"/>
        <w:rPr>
          <w:color w:val="00659C"/>
        </w:rPr>
      </w:pPr>
      <w:r>
        <w:rPr>
          <w:color w:val="00659C"/>
        </w:rPr>
        <w:lastRenderedPageBreak/>
        <w:t>Teamtreffen</w:t>
      </w:r>
    </w:p>
    <w:p w14:paraId="07EB3A78" w14:textId="570770A2" w:rsidR="001F4C05" w:rsidRPr="001F4C05" w:rsidRDefault="001F4C05" w:rsidP="001F4C05">
      <w:pPr>
        <w:rPr>
          <w:b/>
          <w:bCs/>
          <w:u w:val="single"/>
        </w:rPr>
      </w:pPr>
      <w:r w:rsidRPr="001F4C05">
        <w:rPr>
          <w:b/>
          <w:bCs/>
          <w:u w:val="single"/>
        </w:rPr>
        <w:t>12.5</w:t>
      </w:r>
      <w:r>
        <w:rPr>
          <w:b/>
          <w:bCs/>
          <w:u w:val="single"/>
        </w:rPr>
        <w:t>.</w:t>
      </w:r>
    </w:p>
    <w:p w14:paraId="387620D1" w14:textId="206FFCBB" w:rsidR="001F4C05" w:rsidRDefault="000E19A8" w:rsidP="00193971">
      <w:pPr>
        <w:numPr>
          <w:ilvl w:val="0"/>
          <w:numId w:val="9"/>
        </w:numPr>
      </w:pPr>
      <w:r>
        <w:t>erste Besprechung</w:t>
      </w:r>
    </w:p>
    <w:p w14:paraId="4AFEF3C3" w14:textId="79E8F536" w:rsidR="000E19A8" w:rsidRDefault="005D2533" w:rsidP="00193971">
      <w:pPr>
        <w:numPr>
          <w:ilvl w:val="0"/>
          <w:numId w:val="9"/>
        </w:numPr>
      </w:pPr>
      <w:r>
        <w:t>Ideen gesammelt (</w:t>
      </w:r>
      <w:r w:rsidR="00F374BB">
        <w:t>Virus-Tracker)</w:t>
      </w:r>
    </w:p>
    <w:p w14:paraId="7914227B" w14:textId="77777777" w:rsidR="0077093C" w:rsidRDefault="0077093C" w:rsidP="00193971">
      <w:pPr>
        <w:ind w:left="720"/>
      </w:pPr>
    </w:p>
    <w:p w14:paraId="5C0DF1E0" w14:textId="236961E1" w:rsidR="00406FD4" w:rsidRPr="00F374BB" w:rsidRDefault="00F374BB" w:rsidP="00406FD4">
      <w:pPr>
        <w:rPr>
          <w:b/>
          <w:bCs/>
          <w:u w:val="single"/>
        </w:rPr>
      </w:pPr>
      <w:r w:rsidRPr="00F374BB">
        <w:rPr>
          <w:b/>
          <w:bCs/>
          <w:u w:val="single"/>
        </w:rPr>
        <w:t>13.5.</w:t>
      </w:r>
    </w:p>
    <w:p w14:paraId="14328054" w14:textId="56209ADC" w:rsidR="00F374BB" w:rsidRDefault="00DF29A7" w:rsidP="00193971">
      <w:pPr>
        <w:numPr>
          <w:ilvl w:val="0"/>
          <w:numId w:val="10"/>
        </w:numPr>
      </w:pPr>
      <w:r>
        <w:t>ausführlichere</w:t>
      </w:r>
      <w:r w:rsidR="00945D28">
        <w:t xml:space="preserve"> Besprechung über Zielsetzung</w:t>
      </w:r>
    </w:p>
    <w:p w14:paraId="4ACE9D04" w14:textId="647DBD52" w:rsidR="00DF29A7" w:rsidRDefault="00DF29A7" w:rsidP="00193971">
      <w:pPr>
        <w:numPr>
          <w:ilvl w:val="0"/>
          <w:numId w:val="10"/>
        </w:numPr>
      </w:pPr>
      <w:r>
        <w:t xml:space="preserve">Schreiben der </w:t>
      </w:r>
      <w:r w:rsidR="00945D28">
        <w:t>Spezifikation</w:t>
      </w:r>
      <w:r w:rsidR="009A5FBF">
        <w:br/>
      </w:r>
    </w:p>
    <w:p w14:paraId="0A31950C" w14:textId="4629CD9B" w:rsidR="00DF29A7" w:rsidRPr="00E271BD" w:rsidRDefault="00DF29A7" w:rsidP="00DF29A7">
      <w:pPr>
        <w:rPr>
          <w:b/>
          <w:bCs/>
          <w:u w:val="single"/>
        </w:rPr>
      </w:pPr>
      <w:r w:rsidRPr="00DF29A7">
        <w:rPr>
          <w:b/>
          <w:bCs/>
          <w:u w:val="single"/>
        </w:rPr>
        <w:t>14.5.</w:t>
      </w:r>
    </w:p>
    <w:p w14:paraId="2606660F" w14:textId="78C5E372" w:rsidR="00DF29A7" w:rsidRDefault="00E271BD" w:rsidP="00193971">
      <w:pPr>
        <w:numPr>
          <w:ilvl w:val="0"/>
          <w:numId w:val="11"/>
        </w:numPr>
      </w:pPr>
      <w:r>
        <w:t>Spezifikation weiter ausgeführt</w:t>
      </w:r>
    </w:p>
    <w:p w14:paraId="5AB390E3" w14:textId="73D400CC" w:rsidR="00E271BD" w:rsidRDefault="00E271BD" w:rsidP="00193971">
      <w:pPr>
        <w:numPr>
          <w:ilvl w:val="0"/>
          <w:numId w:val="11"/>
        </w:numPr>
      </w:pPr>
      <w:r>
        <w:t>Details hinzugefügt</w:t>
      </w:r>
    </w:p>
    <w:p w14:paraId="272F8460" w14:textId="64F630DD" w:rsidR="00E271BD" w:rsidRDefault="00E271BD" w:rsidP="00E271BD"/>
    <w:p w14:paraId="5C5D6A4C" w14:textId="6308FBFA" w:rsidR="0039572E" w:rsidRPr="00E271BD" w:rsidRDefault="00E271BD" w:rsidP="003E2811">
      <w:pPr>
        <w:rPr>
          <w:b/>
          <w:bCs/>
          <w:u w:val="single"/>
        </w:rPr>
      </w:pPr>
      <w:r w:rsidRPr="00E271BD">
        <w:rPr>
          <w:b/>
          <w:bCs/>
          <w:u w:val="single"/>
        </w:rPr>
        <w:t>20.5.</w:t>
      </w:r>
    </w:p>
    <w:p w14:paraId="66F7F568" w14:textId="6AB78EDE" w:rsidR="00E271BD" w:rsidRDefault="00E271BD" w:rsidP="00193971">
      <w:pPr>
        <w:numPr>
          <w:ilvl w:val="0"/>
          <w:numId w:val="12"/>
        </w:numPr>
      </w:pPr>
      <w:r>
        <w:t>Algorithmen-Wahl (Dijkstra)</w:t>
      </w:r>
    </w:p>
    <w:p w14:paraId="1EF0CDD1" w14:textId="40FF58A1" w:rsidR="00E271BD" w:rsidRDefault="0077093C" w:rsidP="00193971">
      <w:pPr>
        <w:numPr>
          <w:ilvl w:val="0"/>
          <w:numId w:val="12"/>
        </w:numPr>
      </w:pPr>
      <w:r>
        <w:t>Besprechung über mögliche Umsetzungen der Zielsetzung</w:t>
      </w:r>
    </w:p>
    <w:p w14:paraId="406256FD" w14:textId="585B365F" w:rsidR="0077093C" w:rsidRDefault="0062105F" w:rsidP="00193971">
      <w:pPr>
        <w:numPr>
          <w:ilvl w:val="0"/>
          <w:numId w:val="12"/>
        </w:numPr>
      </w:pPr>
      <w:r>
        <w:t>Aufteilung der Aufgabenstellung</w:t>
      </w:r>
    </w:p>
    <w:p w14:paraId="2F523FF4" w14:textId="77777777" w:rsidR="0077093C" w:rsidRDefault="0077093C" w:rsidP="0077093C"/>
    <w:p w14:paraId="6D186FBA" w14:textId="29240B07" w:rsidR="0077093C" w:rsidRPr="0077093C" w:rsidRDefault="0077093C" w:rsidP="00DD280D">
      <w:pPr>
        <w:rPr>
          <w:b/>
          <w:bCs/>
          <w:u w:val="single"/>
        </w:rPr>
      </w:pPr>
      <w:r w:rsidRPr="0077093C">
        <w:rPr>
          <w:b/>
          <w:bCs/>
          <w:u w:val="single"/>
        </w:rPr>
        <w:t>29.5.</w:t>
      </w:r>
    </w:p>
    <w:p w14:paraId="71FAD1CF" w14:textId="51D9067F" w:rsidR="004C774B" w:rsidRDefault="008F03B2" w:rsidP="00193971">
      <w:pPr>
        <w:numPr>
          <w:ilvl w:val="0"/>
          <w:numId w:val="13"/>
        </w:numPr>
        <w:rPr>
          <w:lang w:val="de-AT"/>
        </w:rPr>
      </w:pPr>
      <w:r>
        <w:rPr>
          <w:lang w:val="de-AT"/>
        </w:rPr>
        <w:t>weitere Details über Umsetzung / Schnittstellen besprochen</w:t>
      </w:r>
    </w:p>
    <w:p w14:paraId="0DDB1EAA" w14:textId="77777777" w:rsidR="00193971" w:rsidRPr="00193971" w:rsidRDefault="00193971" w:rsidP="00193971">
      <w:pPr>
        <w:ind w:left="720"/>
        <w:rPr>
          <w:lang w:val="de-AT"/>
        </w:rPr>
      </w:pPr>
    </w:p>
    <w:p w14:paraId="185BB5E6" w14:textId="546DD024" w:rsidR="004C774B" w:rsidRDefault="004C774B" w:rsidP="008F03B2">
      <w:pPr>
        <w:rPr>
          <w:b/>
          <w:bCs/>
          <w:u w:val="single"/>
          <w:lang w:val="de-AT"/>
        </w:rPr>
      </w:pPr>
      <w:r w:rsidRPr="004C774B">
        <w:rPr>
          <w:b/>
          <w:bCs/>
          <w:u w:val="single"/>
          <w:lang w:val="de-AT"/>
        </w:rPr>
        <w:t>30.5.</w:t>
      </w:r>
    </w:p>
    <w:p w14:paraId="3DE5F4E8" w14:textId="3D10C6F6" w:rsidR="009A6DE3" w:rsidRPr="009A6DE3" w:rsidRDefault="009A6DE3" w:rsidP="00193971">
      <w:pPr>
        <w:numPr>
          <w:ilvl w:val="0"/>
          <w:numId w:val="13"/>
        </w:numPr>
        <w:rPr>
          <w:b/>
          <w:bCs/>
          <w:u w:val="single"/>
          <w:lang w:val="de-AT"/>
        </w:rPr>
      </w:pPr>
      <w:r>
        <w:rPr>
          <w:lang w:val="de-AT"/>
        </w:rPr>
        <w:t>erste Umsetzungen besprochen</w:t>
      </w:r>
    </w:p>
    <w:p w14:paraId="47AD9DF0" w14:textId="46D4CD01" w:rsidR="009A6DE3" w:rsidRDefault="009A5FBF" w:rsidP="009A6DE3">
      <w:pPr>
        <w:rPr>
          <w:lang w:val="de-AT"/>
        </w:rPr>
      </w:pPr>
      <w:r>
        <w:rPr>
          <w:lang w:val="de-AT"/>
        </w:rPr>
        <w:br/>
      </w:r>
    </w:p>
    <w:p w14:paraId="24DE505E" w14:textId="27E038B8" w:rsidR="009A6DE3" w:rsidRPr="009A6DE3" w:rsidRDefault="009A6DE3" w:rsidP="009A6DE3">
      <w:pPr>
        <w:rPr>
          <w:b/>
          <w:bCs/>
          <w:u w:val="single"/>
          <w:lang w:val="de-AT"/>
        </w:rPr>
      </w:pPr>
      <w:r w:rsidRPr="009A6DE3">
        <w:rPr>
          <w:b/>
          <w:bCs/>
          <w:u w:val="single"/>
          <w:lang w:val="de-AT"/>
        </w:rPr>
        <w:t>9.6.</w:t>
      </w:r>
    </w:p>
    <w:p w14:paraId="5D0601A0" w14:textId="0E282DA0" w:rsidR="009A6DE3" w:rsidRDefault="00B30280" w:rsidP="00193971">
      <w:pPr>
        <w:numPr>
          <w:ilvl w:val="0"/>
          <w:numId w:val="13"/>
        </w:numPr>
        <w:rPr>
          <w:lang w:val="de-AT"/>
        </w:rPr>
      </w:pPr>
      <w:r>
        <w:rPr>
          <w:lang w:val="de-AT"/>
        </w:rPr>
        <w:t>Besprechung der bisherigen Implementierungen</w:t>
      </w:r>
    </w:p>
    <w:p w14:paraId="366B10DE" w14:textId="4B009AC6" w:rsidR="00B30280" w:rsidRDefault="007F2F02" w:rsidP="00193971">
      <w:pPr>
        <w:numPr>
          <w:ilvl w:val="0"/>
          <w:numId w:val="13"/>
        </w:numPr>
        <w:rPr>
          <w:lang w:val="de-AT"/>
        </w:rPr>
      </w:pPr>
      <w:r>
        <w:rPr>
          <w:lang w:val="de-AT"/>
        </w:rPr>
        <w:t>Besprechung über Schnittstelle</w:t>
      </w:r>
      <w:r w:rsidR="009A5FBF">
        <w:rPr>
          <w:lang w:val="de-AT"/>
        </w:rPr>
        <w:t>n</w:t>
      </w:r>
    </w:p>
    <w:p w14:paraId="15855A66" w14:textId="58E5E27D" w:rsidR="00193971" w:rsidRDefault="007F2F02" w:rsidP="00193971">
      <w:pPr>
        <w:numPr>
          <w:ilvl w:val="0"/>
          <w:numId w:val="13"/>
        </w:numPr>
        <w:rPr>
          <w:lang w:val="de-AT"/>
        </w:rPr>
      </w:pPr>
      <w:r>
        <w:rPr>
          <w:lang w:val="de-AT"/>
        </w:rPr>
        <w:t>weitere Implementierungen besprochen</w:t>
      </w:r>
      <w:r w:rsidR="009A5FBF">
        <w:rPr>
          <w:lang w:val="de-AT"/>
        </w:rPr>
        <w:br/>
      </w:r>
    </w:p>
    <w:p w14:paraId="06833526" w14:textId="062EBF96" w:rsidR="009A5FBF" w:rsidRDefault="009A5FBF" w:rsidP="009A5FBF">
      <w:pPr>
        <w:rPr>
          <w:b/>
          <w:bCs/>
          <w:u w:val="single"/>
          <w:lang w:val="de-AT"/>
        </w:rPr>
      </w:pPr>
      <w:r>
        <w:rPr>
          <w:b/>
          <w:bCs/>
          <w:u w:val="single"/>
          <w:lang w:val="de-AT"/>
        </w:rPr>
        <w:t>10</w:t>
      </w:r>
      <w:r w:rsidRPr="009A6DE3">
        <w:rPr>
          <w:b/>
          <w:bCs/>
          <w:u w:val="single"/>
          <w:lang w:val="de-AT"/>
        </w:rPr>
        <w:t>.6.</w:t>
      </w:r>
    </w:p>
    <w:p w14:paraId="4A789FBA" w14:textId="307A2399" w:rsidR="009A5FBF" w:rsidRPr="009A5FBF" w:rsidRDefault="009A5FBF" w:rsidP="009A5FBF">
      <w:pPr>
        <w:numPr>
          <w:ilvl w:val="0"/>
          <w:numId w:val="15"/>
        </w:numPr>
        <w:rPr>
          <w:b/>
          <w:bCs/>
          <w:u w:val="single"/>
          <w:lang w:val="de-AT"/>
        </w:rPr>
      </w:pPr>
      <w:r>
        <w:rPr>
          <w:lang w:val="de-AT"/>
        </w:rPr>
        <w:t>Implementierungen besprochen</w:t>
      </w:r>
    </w:p>
    <w:p w14:paraId="58B45FED" w14:textId="1AD0DB8B" w:rsidR="009A5FBF" w:rsidRDefault="009A5FBF" w:rsidP="009A5FBF">
      <w:pPr>
        <w:rPr>
          <w:lang w:val="de-AT"/>
        </w:rPr>
      </w:pPr>
    </w:p>
    <w:p w14:paraId="5983322B" w14:textId="042927A3" w:rsidR="009A5FBF" w:rsidRDefault="009A5FBF" w:rsidP="009A5FBF">
      <w:pPr>
        <w:rPr>
          <w:b/>
          <w:bCs/>
          <w:u w:val="single"/>
          <w:lang w:val="de-AT"/>
        </w:rPr>
      </w:pPr>
      <w:r w:rsidRPr="009A5FBF">
        <w:rPr>
          <w:b/>
          <w:bCs/>
          <w:u w:val="single"/>
          <w:lang w:val="de-AT"/>
        </w:rPr>
        <w:t>11.6.</w:t>
      </w:r>
    </w:p>
    <w:p w14:paraId="39E254FB" w14:textId="25919154" w:rsidR="009A5FBF" w:rsidRDefault="009A5FBF" w:rsidP="009A5FBF">
      <w:pPr>
        <w:numPr>
          <w:ilvl w:val="0"/>
          <w:numId w:val="15"/>
        </w:numPr>
        <w:rPr>
          <w:lang w:val="de-AT"/>
        </w:rPr>
      </w:pPr>
      <w:r>
        <w:rPr>
          <w:lang w:val="de-AT"/>
        </w:rPr>
        <w:t>Implementierungen besprochen</w:t>
      </w:r>
    </w:p>
    <w:p w14:paraId="5C81138A" w14:textId="4E1C6B23" w:rsidR="009A5FBF" w:rsidRDefault="009A5FBF" w:rsidP="009A5FBF">
      <w:pPr>
        <w:numPr>
          <w:ilvl w:val="0"/>
          <w:numId w:val="15"/>
        </w:numPr>
        <w:rPr>
          <w:lang w:val="de-AT"/>
        </w:rPr>
      </w:pPr>
      <w:proofErr w:type="spellStart"/>
      <w:r>
        <w:rPr>
          <w:lang w:val="de-AT"/>
        </w:rPr>
        <w:t>Testing</w:t>
      </w:r>
      <w:proofErr w:type="spellEnd"/>
    </w:p>
    <w:p w14:paraId="33470FD5" w14:textId="47E80E7E" w:rsidR="009A5FBF" w:rsidRPr="009A5FBF" w:rsidRDefault="009A5FBF" w:rsidP="009A5FBF">
      <w:pPr>
        <w:numPr>
          <w:ilvl w:val="0"/>
          <w:numId w:val="15"/>
        </w:numPr>
        <w:rPr>
          <w:lang w:val="de-AT"/>
        </w:rPr>
      </w:pPr>
      <w:r>
        <w:rPr>
          <w:lang w:val="de-AT"/>
        </w:rPr>
        <w:t>Dokumentation</w:t>
      </w:r>
    </w:p>
    <w:p w14:paraId="618E5E02" w14:textId="2DB951BD" w:rsidR="009A5FBF" w:rsidRDefault="009A5FBF" w:rsidP="009A5FBF">
      <w:pPr>
        <w:rPr>
          <w:lang w:val="de-AT"/>
        </w:rPr>
      </w:pPr>
    </w:p>
    <w:p w14:paraId="39817F6D" w14:textId="77777777" w:rsidR="009A5FBF" w:rsidRPr="00193971" w:rsidRDefault="009A5FBF" w:rsidP="009A5FBF">
      <w:pPr>
        <w:rPr>
          <w:lang w:val="de-AT"/>
        </w:rPr>
      </w:pPr>
    </w:p>
    <w:p w14:paraId="3C8A0AB4" w14:textId="58929B92" w:rsidR="00E75AFF" w:rsidRPr="00E75AFF" w:rsidRDefault="007F2F02" w:rsidP="00E75AFF">
      <w:pPr>
        <w:pStyle w:val="berschrift1"/>
        <w:rPr>
          <w:color w:val="00659C"/>
        </w:rPr>
      </w:pPr>
      <w:r>
        <w:rPr>
          <w:color w:val="00659C"/>
        </w:rPr>
        <w:lastRenderedPageBreak/>
        <w:t>Probleme und Lösungen</w:t>
      </w:r>
    </w:p>
    <w:p w14:paraId="7D620B73" w14:textId="5D1B612C" w:rsidR="000E44CE" w:rsidRDefault="000E44CE" w:rsidP="000E44CE">
      <w:r>
        <w:t xml:space="preserve">Während der Umsetzung unserer Zielsetzung und der Implementierung </w:t>
      </w:r>
      <w:r w:rsidR="0049304C">
        <w:t>von Funktionen tauchten folgende Probleme auf:</w:t>
      </w:r>
    </w:p>
    <w:p w14:paraId="7E6BAFF2" w14:textId="77777777" w:rsidR="0049304C" w:rsidRDefault="0049304C" w:rsidP="000E44CE"/>
    <w:p w14:paraId="49302F47" w14:textId="39B0FB52" w:rsidR="00E75AFF" w:rsidRPr="00E75AFF" w:rsidRDefault="00614A2F" w:rsidP="00E75AFF">
      <w:pPr>
        <w:pStyle w:val="berschrift2"/>
        <w:rPr>
          <w:color w:val="00659C"/>
        </w:rPr>
      </w:pPr>
      <w:r>
        <w:rPr>
          <w:color w:val="00659C"/>
        </w:rPr>
        <w:t>Testdatenerstellung</w:t>
      </w:r>
    </w:p>
    <w:p w14:paraId="1888D95F" w14:textId="77777777" w:rsidR="00D724BB" w:rsidRDefault="00876E9E" w:rsidP="00614A2F">
      <w:r>
        <w:t>Anfangs stellte sich bei der uns zur Verfügung gestellten</w:t>
      </w:r>
      <w:r w:rsidR="00C870FA">
        <w:t xml:space="preserve"> Namensdatenbank die Frage, wie man die Namen am Besten entnimmt und dabei Namen</w:t>
      </w:r>
      <w:r w:rsidR="00373C06">
        <w:t xml:space="preserve">, die </w:t>
      </w:r>
      <w:r w:rsidR="003C2FA9">
        <w:t xml:space="preserve">mit diversen Sonderzeichen (oder Namen, die mit unserem Alphabet nicht richtig dargestellt werden können) weglässt. Schnell stellte sich heraus, dass die Namensdatenbank eine Funktion besitzt, mit der man </w:t>
      </w:r>
      <w:r w:rsidR="00D724BB">
        <w:t xml:space="preserve">die Namen eines bestimmten Landes in einer Datei ausgeben kann. Für unsere Implementierungen haben wir uns also nur österreichische Namen in eine </w:t>
      </w:r>
      <w:proofErr w:type="spellStart"/>
      <w:r w:rsidR="00D724BB">
        <w:t>csv</w:t>
      </w:r>
      <w:proofErr w:type="spellEnd"/>
      <w:r w:rsidR="00D724BB">
        <w:t>-Datei ausgeben lassen.</w:t>
      </w:r>
    </w:p>
    <w:p w14:paraId="26A6E960" w14:textId="77777777" w:rsidR="00D724BB" w:rsidRDefault="00D724BB" w:rsidP="00614A2F"/>
    <w:p w14:paraId="26FA63FB" w14:textId="3EDD54F8" w:rsidR="0049304C" w:rsidRDefault="007A1129" w:rsidP="000E44CE">
      <w:r>
        <w:t xml:space="preserve">Bei der Erstellung von zufälligen Interkationen zwischen zwei Personen-ID war anfangs geplant, dass statt einer Minutenanzahl </w:t>
      </w:r>
      <w:r w:rsidR="00F90251">
        <w:t>eine Start- und Endzeit (</w:t>
      </w:r>
      <w:proofErr w:type="gramStart"/>
      <w:r w:rsidR="00A41C9E">
        <w:t>time(</w:t>
      </w:r>
      <w:proofErr w:type="gramEnd"/>
      <w:r w:rsidR="00A41C9E">
        <w:t xml:space="preserve">) - </w:t>
      </w:r>
      <w:proofErr w:type="spellStart"/>
      <w:r w:rsidR="00277D1B">
        <w:t>seconds</w:t>
      </w:r>
      <w:proofErr w:type="spellEnd"/>
      <w:r w:rsidR="00277D1B">
        <w:t xml:space="preserve"> </w:t>
      </w:r>
      <w:proofErr w:type="spellStart"/>
      <w:r w:rsidR="00277D1B">
        <w:t>since</w:t>
      </w:r>
      <w:proofErr w:type="spellEnd"/>
      <w:r w:rsidR="00277D1B">
        <w:t xml:space="preserve"> </w:t>
      </w:r>
      <w:proofErr w:type="spellStart"/>
      <w:r w:rsidR="00277D1B">
        <w:t>epoch</w:t>
      </w:r>
      <w:proofErr w:type="spellEnd"/>
      <w:r w:rsidR="00A41C9E">
        <w:t xml:space="preserve">) generiert wird. Allerdings wurde dann doch dagegen entschieden, da wir </w:t>
      </w:r>
      <w:r w:rsidR="007F0FD4">
        <w:t xml:space="preserve">uns für die weitere Verwendung sowieso die Minutenanzahl zwischen zwei Personen ausrechnen hätten müssen. Außerdem hätte </w:t>
      </w:r>
      <w:r w:rsidR="003C254D">
        <w:t xml:space="preserve">dann noch in Bedacht gezogen müssen, dass eine Person nicht mit mehreren Kontakten gleichzeitig in Kontakt stehen </w:t>
      </w:r>
      <w:r w:rsidR="007943D7">
        <w:t xml:space="preserve">hätte können. Man hätte also weiters implementieren müssen, dass sich die Zeitfenster einer Person sich nicht überlappen. </w:t>
      </w:r>
      <w:r w:rsidR="00000EEE">
        <w:t xml:space="preserve">Dieser Aufwand erschien dann doch als eher unnötig, </w:t>
      </w:r>
      <w:r w:rsidR="006B4605">
        <w:t xml:space="preserve">da wie schon erwähnt, für die weitere Verwendung </w:t>
      </w:r>
      <w:r w:rsidR="00CA6D3B">
        <w:t>nur die Minutenanzahl zwischen zwei Personen notwendig war. (Die Variante mit Start- und Endzeit wurde</w:t>
      </w:r>
      <w:r w:rsidR="00434732">
        <w:t xml:space="preserve"> </w:t>
      </w:r>
      <w:r w:rsidR="0047297D">
        <w:t>zunächst quasi</w:t>
      </w:r>
      <w:r w:rsidR="00434732">
        <w:t xml:space="preserve"> als </w:t>
      </w:r>
      <w:r w:rsidR="00DA6B08">
        <w:t>Stretch Goal</w:t>
      </w:r>
      <w:r w:rsidR="00434732">
        <w:t xml:space="preserve"> beiseitegelegt, dann schließlich aus zeitlichen Gründen verworfen.)</w:t>
      </w:r>
    </w:p>
    <w:p w14:paraId="4C117EB7" w14:textId="7D3CCD5C" w:rsidR="00382534" w:rsidRDefault="00382534" w:rsidP="000E44CE"/>
    <w:p w14:paraId="209F319E" w14:textId="77777777" w:rsidR="00042885" w:rsidRDefault="00042885" w:rsidP="000E44CE"/>
    <w:p w14:paraId="343B7AFD" w14:textId="3BBC2C04" w:rsidR="0047297D" w:rsidRDefault="0047297D" w:rsidP="0047297D">
      <w:pPr>
        <w:pStyle w:val="berschrift2"/>
        <w:rPr>
          <w:color w:val="00659C"/>
        </w:rPr>
      </w:pPr>
      <w:r>
        <w:rPr>
          <w:color w:val="00659C"/>
        </w:rPr>
        <w:t>Auswertung (Dijkstra</w:t>
      </w:r>
      <w:r w:rsidR="000C4BA1">
        <w:rPr>
          <w:color w:val="00659C"/>
        </w:rPr>
        <w:t>-Algorithmus)</w:t>
      </w:r>
    </w:p>
    <w:p w14:paraId="727F7FCE" w14:textId="77F23B25" w:rsidR="00042885" w:rsidRDefault="00042885" w:rsidP="00042885">
      <w:r>
        <w:t xml:space="preserve">Die Idee hinter dem Dijkstra-Algorithmus ist dazu gedacht, dass man den kürzesten Weg zwischen zwei Nodes, über mehrere Nodes hinweg ermittelt und sich Stück für Stück fortbewegt. Allerdings ist in unserem Themenkreis die Aufgabe gewesen, einen Virustracker (Krankheit) zu implementieren. Es gibt im Internet viele vorgegebene Codes und Erklärungen, wie solch ein Algorithmus funktioniert. An manchen Stellen sogar ein gesamter Code. Für unseren Fall war dies eine große Herausforderung. Einen Algorithmus zu verstehen ist der erste Schritt dieser Aufgabe, jedoch bei weitem nicht ausreichend. Es ist dringend notwendig ein gewisses Mindset zu entwickeln und einen Algorithmus auf seine eigene Struktur des gesamten Codes zu adaptieren. Deswegen musste man mit Kreativität und Umstellungen eine Herangehensweise finden, um das Ziel zu erreichen. </w:t>
      </w:r>
    </w:p>
    <w:p w14:paraId="2056EF02" w14:textId="77777777" w:rsidR="00042885" w:rsidRDefault="00042885" w:rsidP="00042885"/>
    <w:p w14:paraId="421BEC3B" w14:textId="214CEA57" w:rsidR="00042885" w:rsidRDefault="00042885" w:rsidP="00042885">
      <w:r>
        <w:lastRenderedPageBreak/>
        <w:t xml:space="preserve">Der erste Grundgedanke am Anfang der Aufgabe, bevor überhaupt etwas geschrieben und aktiv in </w:t>
      </w:r>
      <w:proofErr w:type="spellStart"/>
      <w:r>
        <w:t>CodeBlocks</w:t>
      </w:r>
      <w:proofErr w:type="spellEnd"/>
      <w:r>
        <w:t xml:space="preserve"> programmiert wurde, war dass wir die Minutenanzahl der Pärchen mit einem Exponenten von -1 versehen, damit man es einfacher hat den ‚„kürzesten Weg“ auf seine Minuten zu adaptieren. (Beispiel 50 Minuten oder 20 Minuten? 1/50 &lt; 1/20 also geht man den Weg von 1/50 usw.)</w:t>
      </w:r>
    </w:p>
    <w:p w14:paraId="4442585E" w14:textId="77777777" w:rsidR="00042885" w:rsidRDefault="00042885" w:rsidP="00042885">
      <w:r>
        <w:t xml:space="preserve">Dies stellte sich als einen großen Fehler heraus, denn beim Schreiben des Programms wurde es sehr kompliziert mit den Datentypen von </w:t>
      </w:r>
      <w:proofErr w:type="spellStart"/>
      <w:r>
        <w:t>float</w:t>
      </w:r>
      <w:proofErr w:type="spellEnd"/>
      <w:r>
        <w:t xml:space="preserve"> zu arbeiten. Außerdem gab es große Rätsel bei einigen Angaben. (Es gab Werte, die ungefähr so gewertet wurden, 1/999 = 1/1000)</w:t>
      </w:r>
    </w:p>
    <w:p w14:paraId="4044EC2F" w14:textId="77777777" w:rsidR="00042885" w:rsidRDefault="00042885" w:rsidP="00042885"/>
    <w:p w14:paraId="2F259F57" w14:textId="14001752" w:rsidR="00042885" w:rsidRDefault="00042885" w:rsidP="00042885">
      <w:r>
        <w:t xml:space="preserve">Wir haben uns dafür entschieden, dass wir mit jeder Verbindung die Größte herausfinden, anhand der </w:t>
      </w:r>
      <w:r w:rsidRPr="00042885">
        <w:rPr>
          <w:i/>
          <w:iCs/>
        </w:rPr>
        <w:t>interactions.</w:t>
      </w:r>
      <w:r w:rsidRPr="00042885">
        <w:t>csv</w:t>
      </w:r>
      <w:r>
        <w:t>-</w:t>
      </w:r>
      <w:r w:rsidRPr="00042885">
        <w:t>Datei</w:t>
      </w:r>
      <w:r>
        <w:t xml:space="preserve"> und diese direkt in die Funktion unseres adaptierten und umgekehrten Dijkstra-Algorithmus einlesen. Dafür machten wir Matrizen und befüllten die Matrix-Koordinaten mit den jeweils, durch die Schleifen ausgewählten Personen IDs. Diese IDs der Personen gaben in Kombination in den Matrizen die richtigen Minutenwerte heraus. Alle Personen-IDs, die nicht miteinander zu tun hatten, wurden mit 0 initialisiert. In jedem der Dijkstra-Algorithmen im Internet wurden diese mit „unendlich“ initialisiert. Das wäre für uns absolut irreführend, denn wir suchen die größte Minutenanzahl heraus. Das bedeutet, dass die Personen, die sich nie getroffen haben, immer angezeigt werden als hätten sie sich unendlich viele Minuten getroffen. Aus dem Grund ließen wir die Kontaktbeziehungen, die sich nie getroffen haben, weiterhin auf 0 initialisiert.</w:t>
      </w:r>
    </w:p>
    <w:p w14:paraId="515EA565" w14:textId="77777777" w:rsidR="00042885" w:rsidRDefault="00042885" w:rsidP="00042885"/>
    <w:p w14:paraId="36FBF6E6" w14:textId="50778CE0" w:rsidR="00042885" w:rsidRDefault="00042885" w:rsidP="00042885">
      <w:r>
        <w:t>Als nächstes gab es die Schwierigkeit, dass wir nicht zurückkehren möchten, wenn wir einst einmal von Person A nach Person B die größte Kontaktzeit ermittelt haben. Durch ein Array haben wir alle Personen zunächst mit einer 0 initialisiert. Diese bedeutet für uns, dass die Person mit dem Wert 0 dieses Arrays noch nie vom Programm abgecheckt wurde. Sollte eine Person abgecheckt werden, springt das Array an der Stelle der Personen-ID auf 1 und lässt nicht zu, dass wir jemals wieder dorthin zurückkehren werden.</w:t>
      </w:r>
    </w:p>
    <w:p w14:paraId="7B3B9BE9" w14:textId="77777777" w:rsidR="00042885" w:rsidRDefault="00042885" w:rsidP="00042885"/>
    <w:p w14:paraId="3CF163D4" w14:textId="1564571A" w:rsidR="00EF1FFD" w:rsidRDefault="00042885" w:rsidP="00042885">
      <w:r>
        <w:t>Grundsätzlich gab es in jedem gegebenen Tutorial mehrere Eingaben des Users. Das wollten wir anders machen. Schließlich entscheidet man nicht wohin ein Virus als nächstes ausbreiten wird. Alles was wir brauchten ist eine Eingabe, welche uns die erste infizierte Person festlegt. Der User gibt diese Eingabe nach Abfrage des Programms ein und durch den adaptierten Algorithmus springt der Virus von Person zu Person mit der höchsten Kontaktzeit über. Das wird so lange gemacht, bis es nicht mehr weiter im Programm geht. Am Ende des ausgeführten Programms wird die letzte infizierte Person angegeben.</w:t>
      </w:r>
    </w:p>
    <w:p w14:paraId="1CFFCBFB" w14:textId="1C4110A3" w:rsidR="0049304C" w:rsidRDefault="0049304C" w:rsidP="000E44CE"/>
    <w:p w14:paraId="0727F664" w14:textId="2323FE25" w:rsidR="0049304C" w:rsidRDefault="0049304C" w:rsidP="000E44CE"/>
    <w:p w14:paraId="36D9A48A" w14:textId="568A0677" w:rsidR="0049304C" w:rsidRDefault="0049304C" w:rsidP="000E44CE"/>
    <w:p w14:paraId="0826F640" w14:textId="59C1A1C2" w:rsidR="0049304C" w:rsidRDefault="0049304C" w:rsidP="000E44CE"/>
    <w:p w14:paraId="74676544" w14:textId="3DA4E115" w:rsidR="0049304C" w:rsidRDefault="0049304C" w:rsidP="000E44CE"/>
    <w:p w14:paraId="4822145B" w14:textId="77777777" w:rsidR="00CA0ACD" w:rsidRPr="000E44CE" w:rsidRDefault="00CA0ACD" w:rsidP="000E44CE"/>
    <w:p w14:paraId="0FA12D07" w14:textId="539C09AB" w:rsidR="002F6FC3" w:rsidRDefault="002F6FC3" w:rsidP="002F6FC3">
      <w:pPr>
        <w:pStyle w:val="berschrift1"/>
        <w:rPr>
          <w:color w:val="00659C"/>
        </w:rPr>
      </w:pPr>
      <w:r>
        <w:rPr>
          <w:color w:val="00659C"/>
        </w:rPr>
        <w:lastRenderedPageBreak/>
        <w:t>Implementierung und Funktionen</w:t>
      </w:r>
    </w:p>
    <w:p w14:paraId="0733E28F" w14:textId="166E1779" w:rsidR="00CA0ACD" w:rsidRPr="00042885" w:rsidRDefault="009078E2" w:rsidP="00CA0ACD">
      <w:pPr>
        <w:pStyle w:val="berschrift2"/>
        <w:rPr>
          <w:color w:val="00659C"/>
          <w:lang w:val="de-AT"/>
        </w:rPr>
      </w:pPr>
      <w:r w:rsidRPr="00042885">
        <w:rPr>
          <w:color w:val="00659C"/>
          <w:lang w:val="de-AT"/>
        </w:rPr>
        <w:t>t</w:t>
      </w:r>
      <w:r w:rsidR="00CA0ACD" w:rsidRPr="00042885">
        <w:rPr>
          <w:color w:val="00659C"/>
          <w:lang w:val="de-AT"/>
        </w:rPr>
        <w:t>estdaten-</w:t>
      </w:r>
      <w:proofErr w:type="spellStart"/>
      <w:r w:rsidR="00CA0ACD" w:rsidRPr="00042885">
        <w:rPr>
          <w:color w:val="00659C"/>
          <w:lang w:val="de-AT"/>
        </w:rPr>
        <w:t>library</w:t>
      </w:r>
      <w:proofErr w:type="spellEnd"/>
    </w:p>
    <w:p w14:paraId="1B3378FD" w14:textId="1863C118" w:rsidR="00AC706C" w:rsidRDefault="008B7303" w:rsidP="00AC706C">
      <w:pPr>
        <w:pStyle w:val="berschrift3"/>
        <w:rPr>
          <w:rFonts w:cs="Times New Roman"/>
          <w:color w:val="auto"/>
          <w:sz w:val="22"/>
          <w:szCs w:val="28"/>
          <w:lang w:val="en-GB"/>
        </w:rPr>
      </w:pPr>
      <w:r w:rsidRPr="008B7303">
        <w:rPr>
          <w:rFonts w:cs="Times New Roman"/>
          <w:color w:val="auto"/>
          <w:sz w:val="22"/>
          <w:szCs w:val="28"/>
          <w:lang w:val="en-GB"/>
        </w:rPr>
        <w:t xml:space="preserve">int </w:t>
      </w:r>
      <w:proofErr w:type="spellStart"/>
      <w:r w:rsidRPr="008B7303">
        <w:rPr>
          <w:rFonts w:cs="Times New Roman"/>
          <w:color w:val="auto"/>
          <w:sz w:val="22"/>
          <w:szCs w:val="28"/>
          <w:lang w:val="en-GB"/>
        </w:rPr>
        <w:t>count_</w:t>
      </w:r>
      <w:proofErr w:type="gramStart"/>
      <w:r w:rsidRPr="008B7303">
        <w:rPr>
          <w:rFonts w:cs="Times New Roman"/>
          <w:color w:val="auto"/>
          <w:sz w:val="22"/>
          <w:szCs w:val="28"/>
          <w:lang w:val="en-GB"/>
        </w:rPr>
        <w:t>lines</w:t>
      </w:r>
      <w:proofErr w:type="spellEnd"/>
      <w:r w:rsidRPr="008B7303">
        <w:rPr>
          <w:rFonts w:cs="Times New Roman"/>
          <w:color w:val="auto"/>
          <w:sz w:val="22"/>
          <w:szCs w:val="28"/>
          <w:lang w:val="en-GB"/>
        </w:rPr>
        <w:t>(</w:t>
      </w:r>
      <w:proofErr w:type="gramEnd"/>
      <w:r w:rsidRPr="008B7303">
        <w:rPr>
          <w:rFonts w:cs="Times New Roman"/>
          <w:color w:val="auto"/>
          <w:sz w:val="22"/>
          <w:szCs w:val="28"/>
          <w:lang w:val="en-GB"/>
        </w:rPr>
        <w:t>FILE * input)</w:t>
      </w:r>
    </w:p>
    <w:p w14:paraId="45F37C60" w14:textId="45B6A7C8" w:rsidR="008B7303" w:rsidRDefault="00AD0697" w:rsidP="008B7303">
      <w:pPr>
        <w:rPr>
          <w:lang w:val="de-AT"/>
        </w:rPr>
      </w:pPr>
      <w:r w:rsidRPr="00AD0697">
        <w:rPr>
          <w:lang w:val="de-AT"/>
        </w:rPr>
        <w:t>D</w:t>
      </w:r>
      <w:r>
        <w:rPr>
          <w:lang w:val="de-AT"/>
        </w:rPr>
        <w:t xml:space="preserve">ie Funktion bekommt eine Textdatei </w:t>
      </w:r>
      <w:r w:rsidR="00A02E6F">
        <w:rPr>
          <w:lang w:val="de-AT"/>
        </w:rPr>
        <w:t>übergeben</w:t>
      </w:r>
      <w:r>
        <w:rPr>
          <w:lang w:val="de-AT"/>
        </w:rPr>
        <w:t xml:space="preserve"> und </w:t>
      </w:r>
      <w:r w:rsidR="007A1698">
        <w:rPr>
          <w:lang w:val="de-AT"/>
        </w:rPr>
        <w:t>gibt die Zeilenanzahl dieser Datei zurück. (Dabei zählt sie die Zeilenumbrüche</w:t>
      </w:r>
      <w:r w:rsidR="00CA1AC6">
        <w:rPr>
          <w:lang w:val="de-AT"/>
        </w:rPr>
        <w:t xml:space="preserve"> ‚\n‘.)</w:t>
      </w:r>
    </w:p>
    <w:p w14:paraId="0B4F7B7A" w14:textId="77777777" w:rsidR="00442E63" w:rsidRPr="00AD0697" w:rsidRDefault="00442E63" w:rsidP="008B7303">
      <w:pPr>
        <w:rPr>
          <w:lang w:val="de-AT"/>
        </w:rPr>
      </w:pPr>
    </w:p>
    <w:p w14:paraId="18872DE3" w14:textId="3366719C" w:rsidR="009078E2" w:rsidRPr="00442E63" w:rsidRDefault="00442E63" w:rsidP="00442E63">
      <w:pPr>
        <w:pStyle w:val="berschrift3"/>
        <w:rPr>
          <w:rFonts w:cs="Times New Roman"/>
          <w:color w:val="auto"/>
          <w:sz w:val="22"/>
          <w:szCs w:val="28"/>
          <w:lang w:val="en-GB"/>
        </w:rPr>
      </w:pPr>
      <w:r w:rsidRPr="00442E63">
        <w:rPr>
          <w:color w:val="auto"/>
          <w:sz w:val="22"/>
          <w:szCs w:val="22"/>
          <w:lang w:val="en-GB"/>
        </w:rPr>
        <w:t xml:space="preserve">int </w:t>
      </w:r>
      <w:proofErr w:type="spellStart"/>
      <w:r w:rsidRPr="00442E63">
        <w:rPr>
          <w:color w:val="auto"/>
          <w:sz w:val="22"/>
          <w:szCs w:val="22"/>
          <w:lang w:val="en-GB"/>
        </w:rPr>
        <w:t>id_</w:t>
      </w:r>
      <w:proofErr w:type="gramStart"/>
      <w:r w:rsidRPr="00442E63">
        <w:rPr>
          <w:color w:val="auto"/>
          <w:sz w:val="22"/>
          <w:szCs w:val="22"/>
          <w:lang w:val="en-GB"/>
        </w:rPr>
        <w:t>name</w:t>
      </w:r>
      <w:proofErr w:type="spellEnd"/>
      <w:r w:rsidRPr="00442E63">
        <w:rPr>
          <w:color w:val="auto"/>
          <w:sz w:val="22"/>
          <w:szCs w:val="22"/>
          <w:lang w:val="en-GB"/>
        </w:rPr>
        <w:t>(</w:t>
      </w:r>
      <w:proofErr w:type="gramEnd"/>
      <w:r w:rsidRPr="00442E63">
        <w:rPr>
          <w:color w:val="auto"/>
          <w:sz w:val="22"/>
          <w:szCs w:val="22"/>
          <w:lang w:val="en-GB"/>
        </w:rPr>
        <w:t>char * input, char * output, int n)</w:t>
      </w:r>
    </w:p>
    <w:p w14:paraId="6C2308DA" w14:textId="4A5F8FC6" w:rsidR="00852A7B" w:rsidRDefault="00A02E6F" w:rsidP="009078E2">
      <w:pPr>
        <w:rPr>
          <w:szCs w:val="28"/>
          <w:lang w:val="de-AT"/>
        </w:rPr>
      </w:pPr>
      <w:r w:rsidRPr="00A02E6F">
        <w:rPr>
          <w:szCs w:val="28"/>
          <w:lang w:val="de-AT"/>
        </w:rPr>
        <w:t>Die Funktion bekommt die D</w:t>
      </w:r>
      <w:r>
        <w:rPr>
          <w:szCs w:val="28"/>
          <w:lang w:val="de-AT"/>
        </w:rPr>
        <w:t>atei</w:t>
      </w:r>
      <w:r w:rsidR="00A948C6">
        <w:rPr>
          <w:szCs w:val="28"/>
          <w:lang w:val="de-AT"/>
        </w:rPr>
        <w:t xml:space="preserve"> (</w:t>
      </w:r>
      <w:r w:rsidR="00A948C6" w:rsidRPr="00BE455D">
        <w:rPr>
          <w:i/>
          <w:iCs/>
          <w:szCs w:val="28"/>
          <w:lang w:val="de-AT"/>
        </w:rPr>
        <w:t>names.csv</w:t>
      </w:r>
      <w:r w:rsidR="00A948C6">
        <w:rPr>
          <w:szCs w:val="28"/>
          <w:lang w:val="de-AT"/>
        </w:rPr>
        <w:t>)</w:t>
      </w:r>
      <w:r>
        <w:rPr>
          <w:szCs w:val="28"/>
          <w:lang w:val="de-AT"/>
        </w:rPr>
        <w:t xml:space="preserve">, welche die österreichischen Namen aus der Namensdatenbank enthält, übergeben. </w:t>
      </w:r>
      <w:r w:rsidR="00745E46">
        <w:rPr>
          <w:szCs w:val="28"/>
          <w:lang w:val="de-AT"/>
        </w:rPr>
        <w:t>Ebenfalls bekommt sie den Namen der Ausgabedatei (</w:t>
      </w:r>
      <w:r w:rsidR="00A35C6D" w:rsidRPr="00BE455D">
        <w:rPr>
          <w:i/>
          <w:iCs/>
          <w:szCs w:val="28"/>
          <w:lang w:val="de-AT"/>
        </w:rPr>
        <w:t>id_name.csv</w:t>
      </w:r>
      <w:r w:rsidR="00A35C6D">
        <w:rPr>
          <w:szCs w:val="28"/>
          <w:lang w:val="de-AT"/>
        </w:rPr>
        <w:t xml:space="preserve">) und die Anzahl an Personen, welche generiert werden sollen, übergeben. </w:t>
      </w:r>
      <w:r w:rsidR="00557B91">
        <w:rPr>
          <w:szCs w:val="28"/>
          <w:lang w:val="de-AT"/>
        </w:rPr>
        <w:t xml:space="preserve">Die Funktion kopiert also zufällige Namen aus der Namensliste in eine neue Datei und gibt jedem Namen eine ID. </w:t>
      </w:r>
    </w:p>
    <w:p w14:paraId="4F1B7AB7" w14:textId="77777777" w:rsidR="001F2064" w:rsidRDefault="001F2064" w:rsidP="009078E2">
      <w:pPr>
        <w:rPr>
          <w:szCs w:val="28"/>
          <w:lang w:val="de-AT"/>
        </w:rPr>
      </w:pPr>
    </w:p>
    <w:p w14:paraId="3D11D850" w14:textId="38B1F942" w:rsidR="00852A7B" w:rsidRDefault="00852A7B" w:rsidP="009078E2">
      <w:pPr>
        <w:rPr>
          <w:szCs w:val="28"/>
          <w:lang w:val="de-AT"/>
        </w:rPr>
      </w:pPr>
      <w:r>
        <w:rPr>
          <w:szCs w:val="28"/>
          <w:lang w:val="de-AT"/>
        </w:rPr>
        <w:t xml:space="preserve">Format: </w:t>
      </w:r>
      <w:r w:rsidRPr="00852A7B">
        <w:rPr>
          <w:i/>
          <w:iCs/>
          <w:szCs w:val="28"/>
          <w:lang w:val="de-AT"/>
        </w:rPr>
        <w:t>Person-ID | Name</w:t>
      </w:r>
    </w:p>
    <w:p w14:paraId="1EB43537" w14:textId="77777777" w:rsidR="00852A7B" w:rsidRDefault="00852A7B" w:rsidP="009078E2">
      <w:pPr>
        <w:rPr>
          <w:szCs w:val="28"/>
          <w:lang w:val="de-AT"/>
        </w:rPr>
      </w:pPr>
    </w:p>
    <w:p w14:paraId="0E47BD03" w14:textId="0DBD9535" w:rsidR="00CA1AC6" w:rsidRDefault="00F61B78" w:rsidP="009078E2">
      <w:pPr>
        <w:rPr>
          <w:szCs w:val="28"/>
          <w:lang w:val="de-AT"/>
        </w:rPr>
      </w:pPr>
      <w:r>
        <w:rPr>
          <w:szCs w:val="28"/>
          <w:lang w:val="de-AT"/>
        </w:rPr>
        <w:t xml:space="preserve">Falls alles </w:t>
      </w:r>
      <w:r w:rsidR="00BE455D">
        <w:rPr>
          <w:szCs w:val="28"/>
          <w:lang w:val="de-AT"/>
        </w:rPr>
        <w:t>funktioniert</w:t>
      </w:r>
      <w:r>
        <w:rPr>
          <w:szCs w:val="28"/>
          <w:lang w:val="de-AT"/>
        </w:rPr>
        <w:t xml:space="preserve"> hat, liefert sie die Zahl </w:t>
      </w:r>
      <w:r w:rsidR="00E92A87">
        <w:rPr>
          <w:szCs w:val="28"/>
          <w:lang w:val="de-AT"/>
        </w:rPr>
        <w:t xml:space="preserve">„0“ zurück, bei einem Fehler beim Öffnen der </w:t>
      </w:r>
      <w:r w:rsidR="00E92A87" w:rsidRPr="00BE455D">
        <w:rPr>
          <w:i/>
          <w:iCs/>
          <w:szCs w:val="28"/>
          <w:lang w:val="de-AT"/>
        </w:rPr>
        <w:t>names.csv</w:t>
      </w:r>
      <w:r w:rsidR="00E92A87">
        <w:rPr>
          <w:szCs w:val="28"/>
          <w:lang w:val="de-AT"/>
        </w:rPr>
        <w:t xml:space="preserve"> liefert sie „-1“ zurück und bei einem Fehler beim Erstellen der neuen Datei </w:t>
      </w:r>
      <w:r w:rsidR="00E92A87" w:rsidRPr="00BE455D">
        <w:rPr>
          <w:i/>
          <w:iCs/>
          <w:szCs w:val="28"/>
          <w:lang w:val="de-AT"/>
        </w:rPr>
        <w:t>id_name.csv</w:t>
      </w:r>
      <w:r w:rsidR="00E92A87">
        <w:rPr>
          <w:szCs w:val="28"/>
          <w:lang w:val="de-AT"/>
        </w:rPr>
        <w:t xml:space="preserve"> liefert sie </w:t>
      </w:r>
      <w:r w:rsidR="00BE455D">
        <w:rPr>
          <w:szCs w:val="28"/>
          <w:lang w:val="de-AT"/>
        </w:rPr>
        <w:t>„-2“ zurück.</w:t>
      </w:r>
    </w:p>
    <w:p w14:paraId="40714511" w14:textId="2217D167" w:rsidR="00BE455D" w:rsidRDefault="00BE455D" w:rsidP="009078E2">
      <w:pPr>
        <w:rPr>
          <w:szCs w:val="28"/>
          <w:lang w:val="de-AT"/>
        </w:rPr>
      </w:pPr>
    </w:p>
    <w:p w14:paraId="136F3905" w14:textId="4FE4F414" w:rsidR="00442E63" w:rsidRPr="00442E63" w:rsidRDefault="00442E63" w:rsidP="00442E63">
      <w:pPr>
        <w:pStyle w:val="berschrift3"/>
        <w:rPr>
          <w:color w:val="auto"/>
          <w:sz w:val="18"/>
          <w:szCs w:val="18"/>
          <w:lang w:val="en-GB"/>
        </w:rPr>
      </w:pPr>
      <w:r w:rsidRPr="00442E63">
        <w:rPr>
          <w:color w:val="auto"/>
          <w:sz w:val="22"/>
          <w:szCs w:val="22"/>
          <w:lang w:val="en-GB"/>
        </w:rPr>
        <w:t xml:space="preserve">int </w:t>
      </w:r>
      <w:proofErr w:type="gramStart"/>
      <w:r w:rsidRPr="00442E63">
        <w:rPr>
          <w:color w:val="auto"/>
          <w:sz w:val="22"/>
          <w:szCs w:val="22"/>
          <w:lang w:val="en-GB"/>
        </w:rPr>
        <w:t>interactions(</w:t>
      </w:r>
      <w:proofErr w:type="gramEnd"/>
      <w:r w:rsidRPr="00442E63">
        <w:rPr>
          <w:color w:val="auto"/>
          <w:sz w:val="22"/>
          <w:szCs w:val="22"/>
          <w:lang w:val="en-GB"/>
        </w:rPr>
        <w:t xml:space="preserve">char * output, int n, int </w:t>
      </w:r>
      <w:proofErr w:type="spellStart"/>
      <w:r w:rsidRPr="00442E63">
        <w:rPr>
          <w:color w:val="auto"/>
          <w:sz w:val="22"/>
          <w:szCs w:val="22"/>
          <w:lang w:val="en-GB"/>
        </w:rPr>
        <w:t>max_i</w:t>
      </w:r>
      <w:proofErr w:type="spellEnd"/>
      <w:r w:rsidRPr="00442E63">
        <w:rPr>
          <w:color w:val="auto"/>
          <w:sz w:val="22"/>
          <w:szCs w:val="22"/>
          <w:lang w:val="en-GB"/>
        </w:rPr>
        <w:t>, int t)</w:t>
      </w:r>
    </w:p>
    <w:p w14:paraId="5F55645D" w14:textId="086DB74C" w:rsidR="00C4502B" w:rsidRDefault="00C4502B" w:rsidP="009078E2">
      <w:pPr>
        <w:rPr>
          <w:szCs w:val="28"/>
          <w:lang w:val="de-AT"/>
        </w:rPr>
      </w:pPr>
      <w:r w:rsidRPr="001F2064">
        <w:rPr>
          <w:szCs w:val="28"/>
          <w:lang w:val="de-AT"/>
        </w:rPr>
        <w:t xml:space="preserve">Diese Funktion </w:t>
      </w:r>
      <w:r w:rsidR="00852A7B" w:rsidRPr="001F2064">
        <w:rPr>
          <w:szCs w:val="28"/>
          <w:lang w:val="de-AT"/>
        </w:rPr>
        <w:t xml:space="preserve">generiert </w:t>
      </w:r>
      <w:r w:rsidR="001F2064" w:rsidRPr="001F2064">
        <w:rPr>
          <w:szCs w:val="28"/>
          <w:lang w:val="de-AT"/>
        </w:rPr>
        <w:t>Interaktionen i</w:t>
      </w:r>
      <w:r w:rsidR="001F2064">
        <w:rPr>
          <w:szCs w:val="28"/>
          <w:lang w:val="de-AT"/>
        </w:rPr>
        <w:t>n eine neue Ausgabedatei (</w:t>
      </w:r>
      <w:r w:rsidR="001F2064" w:rsidRPr="001F2064">
        <w:rPr>
          <w:i/>
          <w:iCs/>
          <w:szCs w:val="28"/>
          <w:lang w:val="de-AT"/>
        </w:rPr>
        <w:t>interactions.csv</w:t>
      </w:r>
      <w:r w:rsidR="001F2064">
        <w:rPr>
          <w:szCs w:val="28"/>
          <w:lang w:val="de-AT"/>
        </w:rPr>
        <w:t>)</w:t>
      </w:r>
      <w:r w:rsidR="005F1F1C">
        <w:rPr>
          <w:szCs w:val="28"/>
          <w:lang w:val="de-AT"/>
        </w:rPr>
        <w:t xml:space="preserve">. Sie bekommt also den Namen der neuen Datei, sowie </w:t>
      </w:r>
      <w:r w:rsidR="003D1F1A">
        <w:rPr>
          <w:szCs w:val="28"/>
          <w:lang w:val="de-AT"/>
        </w:rPr>
        <w:t xml:space="preserve">die Personenanzahl, Anzahl der Interaktionen und der Zeitraum, in dem die Interaktionen stattfinden sollen (bzw. die maximale Zeit, </w:t>
      </w:r>
      <w:r w:rsidR="00C53679">
        <w:rPr>
          <w:szCs w:val="28"/>
          <w:lang w:val="de-AT"/>
        </w:rPr>
        <w:t>die 2 Personen miteinander verbringen können) übergeben.</w:t>
      </w:r>
      <w:r w:rsidR="00B56A5A">
        <w:rPr>
          <w:szCs w:val="28"/>
          <w:lang w:val="de-AT"/>
        </w:rPr>
        <w:t xml:space="preserve"> Dabei wird jeder Interaktion auch eine Interaktions-ID zugeteilt.</w:t>
      </w:r>
    </w:p>
    <w:p w14:paraId="1AD14FBD" w14:textId="7388AA3C" w:rsidR="00B56A5A" w:rsidRDefault="00B56A5A" w:rsidP="009078E2">
      <w:pPr>
        <w:rPr>
          <w:szCs w:val="28"/>
          <w:lang w:val="de-AT"/>
        </w:rPr>
      </w:pPr>
    </w:p>
    <w:p w14:paraId="5CF7C445" w14:textId="1C72C7A2" w:rsidR="00B56A5A" w:rsidRPr="00B56A5A" w:rsidRDefault="00B56A5A" w:rsidP="009078E2">
      <w:pPr>
        <w:rPr>
          <w:i/>
          <w:iCs/>
          <w:lang w:val="de-AT"/>
        </w:rPr>
      </w:pPr>
      <w:r>
        <w:rPr>
          <w:szCs w:val="28"/>
          <w:lang w:val="de-AT"/>
        </w:rPr>
        <w:t xml:space="preserve">Format: </w:t>
      </w:r>
      <w:r w:rsidRPr="00B56A5A">
        <w:rPr>
          <w:i/>
          <w:iCs/>
          <w:szCs w:val="28"/>
          <w:lang w:val="de-AT"/>
        </w:rPr>
        <w:t xml:space="preserve">Interaktions-ID | Person1-ID | Person2-ID | </w:t>
      </w:r>
      <w:r>
        <w:rPr>
          <w:i/>
          <w:iCs/>
          <w:szCs w:val="28"/>
          <w:lang w:val="de-AT"/>
        </w:rPr>
        <w:t>Minutenanzahl</w:t>
      </w:r>
    </w:p>
    <w:p w14:paraId="43831EFD" w14:textId="77777777" w:rsidR="00CA0ACD" w:rsidRPr="001F2064" w:rsidRDefault="00CA0ACD" w:rsidP="00CA0ACD">
      <w:pPr>
        <w:rPr>
          <w:lang w:val="de-AT"/>
        </w:rPr>
      </w:pPr>
    </w:p>
    <w:p w14:paraId="242BD3CB" w14:textId="1BF583B2" w:rsidR="00CD7535" w:rsidRDefault="00442E63" w:rsidP="00CD7535">
      <w:pPr>
        <w:rPr>
          <w:lang w:val="de-AT"/>
        </w:rPr>
      </w:pPr>
      <w:r w:rsidRPr="00442E63">
        <w:rPr>
          <w:lang w:val="de-AT"/>
        </w:rPr>
        <w:t xml:space="preserve">Falls alles funktioniert hat, liefert sie die Zahl „0“ zurück, bei einem Fehler beim </w:t>
      </w:r>
      <w:r>
        <w:rPr>
          <w:lang w:val="de-AT"/>
        </w:rPr>
        <w:t xml:space="preserve">Erstellen </w:t>
      </w:r>
      <w:r w:rsidRPr="00442E63">
        <w:rPr>
          <w:lang w:val="de-AT"/>
        </w:rPr>
        <w:t xml:space="preserve">der </w:t>
      </w:r>
      <w:r>
        <w:rPr>
          <w:lang w:val="de-AT"/>
        </w:rPr>
        <w:t>Datei</w:t>
      </w:r>
      <w:r w:rsidRPr="00442E63">
        <w:rPr>
          <w:lang w:val="de-AT"/>
        </w:rPr>
        <w:t xml:space="preserve"> liefert sie „-1“ zurück</w:t>
      </w:r>
      <w:r>
        <w:rPr>
          <w:lang w:val="de-AT"/>
        </w:rPr>
        <w:t>.</w:t>
      </w:r>
    </w:p>
    <w:p w14:paraId="34C9FAAA" w14:textId="43A20BAC" w:rsidR="00442E63" w:rsidRDefault="00442E63" w:rsidP="00CD7535">
      <w:pPr>
        <w:rPr>
          <w:lang w:val="de-AT"/>
        </w:rPr>
      </w:pPr>
    </w:p>
    <w:p w14:paraId="6850151E" w14:textId="1AAC247F" w:rsidR="007C3035" w:rsidRPr="007C3035" w:rsidRDefault="00442E63" w:rsidP="007C3035">
      <w:pPr>
        <w:pStyle w:val="berschrift3"/>
        <w:rPr>
          <w:color w:val="auto"/>
          <w:sz w:val="22"/>
          <w:szCs w:val="22"/>
          <w:lang w:val="en-GB"/>
        </w:rPr>
      </w:pPr>
      <w:r w:rsidRPr="00442E63">
        <w:rPr>
          <w:color w:val="auto"/>
          <w:sz w:val="22"/>
          <w:szCs w:val="22"/>
          <w:lang w:val="en-GB"/>
        </w:rPr>
        <w:t xml:space="preserve">int </w:t>
      </w:r>
      <w:proofErr w:type="spellStart"/>
      <w:r w:rsidR="007C3035" w:rsidRPr="007C3035">
        <w:rPr>
          <w:color w:val="auto"/>
          <w:sz w:val="22"/>
          <w:szCs w:val="22"/>
          <w:lang w:val="en-GB"/>
        </w:rPr>
        <w:t>search_</w:t>
      </w:r>
      <w:proofErr w:type="gramStart"/>
      <w:r w:rsidR="007C3035" w:rsidRPr="007C3035">
        <w:rPr>
          <w:color w:val="auto"/>
          <w:sz w:val="22"/>
          <w:szCs w:val="22"/>
          <w:lang w:val="en-GB"/>
        </w:rPr>
        <w:t>id</w:t>
      </w:r>
      <w:proofErr w:type="spellEnd"/>
      <w:r w:rsidR="007C3035" w:rsidRPr="007C3035">
        <w:rPr>
          <w:color w:val="auto"/>
          <w:sz w:val="22"/>
          <w:szCs w:val="22"/>
          <w:lang w:val="en-GB"/>
        </w:rPr>
        <w:t>(</w:t>
      </w:r>
      <w:proofErr w:type="gramEnd"/>
      <w:r w:rsidR="007C3035" w:rsidRPr="007C3035">
        <w:rPr>
          <w:color w:val="auto"/>
          <w:sz w:val="22"/>
          <w:szCs w:val="22"/>
          <w:lang w:val="en-GB"/>
        </w:rPr>
        <w:t xml:space="preserve">char * input, char </w:t>
      </w:r>
      <w:proofErr w:type="spellStart"/>
      <w:r w:rsidR="007C3035" w:rsidRPr="007C3035">
        <w:rPr>
          <w:color w:val="auto"/>
          <w:sz w:val="22"/>
          <w:szCs w:val="22"/>
          <w:lang w:val="en-GB"/>
        </w:rPr>
        <w:t>search_name</w:t>
      </w:r>
      <w:proofErr w:type="spellEnd"/>
      <w:r w:rsidR="007C3035" w:rsidRPr="007C3035">
        <w:rPr>
          <w:color w:val="auto"/>
          <w:sz w:val="22"/>
          <w:szCs w:val="22"/>
          <w:lang w:val="en-GB"/>
        </w:rPr>
        <w:t>[])</w:t>
      </w:r>
    </w:p>
    <w:p w14:paraId="3AA69D00" w14:textId="1CECB501" w:rsidR="00442E63" w:rsidRDefault="007C3035" w:rsidP="00CD7535">
      <w:pPr>
        <w:rPr>
          <w:lang w:val="de-AT"/>
        </w:rPr>
      </w:pPr>
      <w:r w:rsidRPr="007C3035">
        <w:rPr>
          <w:lang w:val="de-AT"/>
        </w:rPr>
        <w:t>Die Funktion bekommt eine D</w:t>
      </w:r>
      <w:r>
        <w:rPr>
          <w:lang w:val="de-AT"/>
        </w:rPr>
        <w:t>atei</w:t>
      </w:r>
      <w:r w:rsidR="006D7F1C">
        <w:rPr>
          <w:lang w:val="de-AT"/>
        </w:rPr>
        <w:t xml:space="preserve"> (die Datei, in der IDs und Namen stehen, </w:t>
      </w:r>
      <w:r w:rsidR="006D7F1C" w:rsidRPr="006D7F1C">
        <w:rPr>
          <w:i/>
          <w:iCs/>
          <w:lang w:val="de-AT"/>
        </w:rPr>
        <w:t>id_name.csv</w:t>
      </w:r>
      <w:r w:rsidR="006D7F1C">
        <w:rPr>
          <w:lang w:val="de-AT"/>
        </w:rPr>
        <w:t>)</w:t>
      </w:r>
      <w:r w:rsidR="008F3029">
        <w:rPr>
          <w:lang w:val="de-AT"/>
        </w:rPr>
        <w:t xml:space="preserve"> und einen Namen (</w:t>
      </w:r>
      <w:proofErr w:type="spellStart"/>
      <w:r w:rsidR="008F3029">
        <w:rPr>
          <w:lang w:val="de-AT"/>
        </w:rPr>
        <w:t>string</w:t>
      </w:r>
      <w:proofErr w:type="spellEnd"/>
      <w:r w:rsidR="008F3029">
        <w:rPr>
          <w:lang w:val="de-AT"/>
        </w:rPr>
        <w:t xml:space="preserve">) übergeben. </w:t>
      </w:r>
      <w:r w:rsidR="000437B9">
        <w:rPr>
          <w:lang w:val="de-AT"/>
        </w:rPr>
        <w:t xml:space="preserve">Sie sucht in der Datei nach dem Namen, und falls gefunden, liefert sie die ID der Person zurück. </w:t>
      </w:r>
      <w:r w:rsidR="004E55CB">
        <w:rPr>
          <w:lang w:val="de-AT"/>
        </w:rPr>
        <w:t>Sonst liefert sie, wenn es einen Fehler beim Öffnen der Datei gab, „-1“ zurück oder, falls der Name nicht gefunden wurde, „-2“.</w:t>
      </w:r>
    </w:p>
    <w:p w14:paraId="3FE8B01E" w14:textId="5CB9570C" w:rsidR="0038255F" w:rsidRDefault="0038255F" w:rsidP="00CD7535">
      <w:pPr>
        <w:rPr>
          <w:lang w:val="de-AT"/>
        </w:rPr>
      </w:pPr>
    </w:p>
    <w:p w14:paraId="4D4D53A1" w14:textId="075B5044" w:rsidR="0038255F" w:rsidRDefault="0038255F" w:rsidP="0038255F">
      <w:pPr>
        <w:pStyle w:val="berschrift3"/>
        <w:rPr>
          <w:color w:val="auto"/>
          <w:sz w:val="22"/>
          <w:szCs w:val="22"/>
          <w:lang w:val="en-GB"/>
        </w:rPr>
      </w:pPr>
      <w:r w:rsidRPr="0038255F">
        <w:rPr>
          <w:color w:val="auto"/>
          <w:sz w:val="22"/>
          <w:szCs w:val="22"/>
          <w:lang w:val="en-GB"/>
        </w:rPr>
        <w:lastRenderedPageBreak/>
        <w:t>char *</w:t>
      </w:r>
      <w:proofErr w:type="spellStart"/>
      <w:r w:rsidRPr="0038255F">
        <w:rPr>
          <w:color w:val="auto"/>
          <w:sz w:val="22"/>
          <w:szCs w:val="22"/>
          <w:lang w:val="en-GB"/>
        </w:rPr>
        <w:t>search_</w:t>
      </w:r>
      <w:proofErr w:type="gramStart"/>
      <w:r w:rsidRPr="0038255F">
        <w:rPr>
          <w:color w:val="auto"/>
          <w:sz w:val="22"/>
          <w:szCs w:val="22"/>
          <w:lang w:val="en-GB"/>
        </w:rPr>
        <w:t>name</w:t>
      </w:r>
      <w:proofErr w:type="spellEnd"/>
      <w:r w:rsidRPr="0038255F">
        <w:rPr>
          <w:color w:val="auto"/>
          <w:sz w:val="22"/>
          <w:szCs w:val="22"/>
          <w:lang w:val="en-GB"/>
        </w:rPr>
        <w:t>(</w:t>
      </w:r>
      <w:proofErr w:type="gramEnd"/>
      <w:r w:rsidRPr="0038255F">
        <w:rPr>
          <w:color w:val="auto"/>
          <w:sz w:val="22"/>
          <w:szCs w:val="22"/>
          <w:lang w:val="en-GB"/>
        </w:rPr>
        <w:t xml:space="preserve">char * input, int </w:t>
      </w:r>
      <w:proofErr w:type="spellStart"/>
      <w:r w:rsidRPr="0038255F">
        <w:rPr>
          <w:color w:val="auto"/>
          <w:sz w:val="22"/>
          <w:szCs w:val="22"/>
          <w:lang w:val="en-GB"/>
        </w:rPr>
        <w:t>search_id</w:t>
      </w:r>
      <w:proofErr w:type="spellEnd"/>
      <w:r w:rsidRPr="0038255F">
        <w:rPr>
          <w:color w:val="auto"/>
          <w:sz w:val="22"/>
          <w:szCs w:val="22"/>
          <w:lang w:val="en-GB"/>
        </w:rPr>
        <w:t>)</w:t>
      </w:r>
    </w:p>
    <w:p w14:paraId="262BB7C3" w14:textId="3B148665" w:rsidR="0038255F" w:rsidRDefault="0038255F" w:rsidP="0038255F">
      <w:pPr>
        <w:rPr>
          <w:lang w:val="de-AT"/>
        </w:rPr>
      </w:pPr>
      <w:r w:rsidRPr="007C3035">
        <w:rPr>
          <w:lang w:val="de-AT"/>
        </w:rPr>
        <w:t>Die Funktion bekommt eine D</w:t>
      </w:r>
      <w:r>
        <w:rPr>
          <w:lang w:val="de-AT"/>
        </w:rPr>
        <w:t xml:space="preserve">atei (die Datei, in der IDs und Namen stehen, </w:t>
      </w:r>
      <w:r w:rsidRPr="006D7F1C">
        <w:rPr>
          <w:i/>
          <w:iCs/>
          <w:lang w:val="de-AT"/>
        </w:rPr>
        <w:t>id_name.csv</w:t>
      </w:r>
      <w:r>
        <w:rPr>
          <w:lang w:val="de-AT"/>
        </w:rPr>
        <w:t xml:space="preserve">) und eine ID übergeben. Sie sucht in der Datei nach der ID, und falls gefunden, liefert sie den Namen der Person zurück. (Gegenstück zur </w:t>
      </w:r>
      <w:proofErr w:type="spellStart"/>
      <w:r w:rsidRPr="009A5FBF">
        <w:rPr>
          <w:lang w:val="de-AT"/>
        </w:rPr>
        <w:t>int</w:t>
      </w:r>
      <w:proofErr w:type="spellEnd"/>
      <w:r w:rsidRPr="009A5FBF">
        <w:rPr>
          <w:lang w:val="de-AT"/>
        </w:rPr>
        <w:t xml:space="preserve"> </w:t>
      </w:r>
      <w:proofErr w:type="spellStart"/>
      <w:r w:rsidRPr="009A5FBF">
        <w:rPr>
          <w:i/>
          <w:iCs/>
          <w:lang w:val="de-AT"/>
        </w:rPr>
        <w:t>search_id</w:t>
      </w:r>
      <w:proofErr w:type="spellEnd"/>
      <w:r w:rsidRPr="009A5FBF">
        <w:rPr>
          <w:lang w:val="de-AT"/>
        </w:rPr>
        <w:t xml:space="preserve"> Funktion.)</w:t>
      </w:r>
    </w:p>
    <w:p w14:paraId="61D58231" w14:textId="15603A3D" w:rsidR="00EF1FFD" w:rsidRDefault="00EF1FFD" w:rsidP="00CD7535">
      <w:pPr>
        <w:rPr>
          <w:lang w:val="de-AT"/>
        </w:rPr>
      </w:pPr>
    </w:p>
    <w:p w14:paraId="27A6E2E5" w14:textId="650C9A11" w:rsidR="0038255F" w:rsidRDefault="0038255F" w:rsidP="00CD7535">
      <w:pPr>
        <w:rPr>
          <w:lang w:val="de-AT"/>
        </w:rPr>
      </w:pPr>
    </w:p>
    <w:p w14:paraId="2F7F5E29" w14:textId="77777777" w:rsidR="00B1708F" w:rsidRPr="0038255F" w:rsidRDefault="00B1708F" w:rsidP="00CD7535">
      <w:pPr>
        <w:rPr>
          <w:lang w:val="de-AT"/>
        </w:rPr>
      </w:pPr>
    </w:p>
    <w:p w14:paraId="3EC133C0" w14:textId="740EDBF1" w:rsidR="00EF1FFD" w:rsidRDefault="00EF1FFD" w:rsidP="00EF1FFD">
      <w:pPr>
        <w:pStyle w:val="berschrift2"/>
        <w:rPr>
          <w:color w:val="00659C"/>
        </w:rPr>
      </w:pPr>
      <w:r>
        <w:rPr>
          <w:color w:val="00659C"/>
        </w:rPr>
        <w:t>Auswertung (Dijkstra-Algorithmus)</w:t>
      </w:r>
    </w:p>
    <w:p w14:paraId="7918AA0D" w14:textId="77777777" w:rsidR="00B1708F" w:rsidRPr="00B1708F" w:rsidRDefault="00B1708F" w:rsidP="00B1708F"/>
    <w:p w14:paraId="7326BC21" w14:textId="77777777" w:rsidR="00042885" w:rsidRPr="00D37348" w:rsidRDefault="00042885" w:rsidP="00CD7535">
      <w:pPr>
        <w:rPr>
          <w:b/>
          <w:bCs/>
          <w:lang w:val="en-GB"/>
        </w:rPr>
      </w:pPr>
      <w:r w:rsidRPr="00D37348">
        <w:rPr>
          <w:b/>
          <w:bCs/>
          <w:lang w:val="en-GB"/>
        </w:rPr>
        <w:t xml:space="preserve">int </w:t>
      </w:r>
      <w:proofErr w:type="spellStart"/>
      <w:r w:rsidRPr="00D37348">
        <w:rPr>
          <w:b/>
          <w:bCs/>
          <w:lang w:val="en-GB"/>
        </w:rPr>
        <w:t>dijkstra_</w:t>
      </w:r>
      <w:proofErr w:type="gramStart"/>
      <w:r w:rsidRPr="00D37348">
        <w:rPr>
          <w:b/>
          <w:bCs/>
          <w:lang w:val="en-GB"/>
        </w:rPr>
        <w:t>algo</w:t>
      </w:r>
      <w:proofErr w:type="spellEnd"/>
      <w:r w:rsidRPr="00D37348">
        <w:rPr>
          <w:b/>
          <w:bCs/>
          <w:lang w:val="en-GB"/>
        </w:rPr>
        <w:t>(</w:t>
      </w:r>
      <w:proofErr w:type="gramEnd"/>
      <w:r w:rsidRPr="00D37348">
        <w:rPr>
          <w:b/>
          <w:bCs/>
          <w:lang w:val="en-GB"/>
        </w:rPr>
        <w:t xml:space="preserve">int PPL, int contact[PPL][PPL], int </w:t>
      </w:r>
      <w:proofErr w:type="spellStart"/>
      <w:r w:rsidRPr="00D37348">
        <w:rPr>
          <w:b/>
          <w:bCs/>
          <w:lang w:val="en-GB"/>
        </w:rPr>
        <w:t>patient_null</w:t>
      </w:r>
      <w:proofErr w:type="spellEnd"/>
      <w:r w:rsidRPr="00D37348">
        <w:rPr>
          <w:b/>
          <w:bCs/>
          <w:lang w:val="en-GB"/>
        </w:rPr>
        <w:t>)</w:t>
      </w:r>
    </w:p>
    <w:p w14:paraId="41AAE6F1" w14:textId="0054F339" w:rsidR="00042885" w:rsidRDefault="00042885" w:rsidP="00CD7535">
      <w:pPr>
        <w:rPr>
          <w:lang w:val="de-AT"/>
        </w:rPr>
      </w:pPr>
      <w:r w:rsidRPr="00042885">
        <w:rPr>
          <w:lang w:val="de-AT"/>
        </w:rPr>
        <w:t xml:space="preserve">Die Funktion bekommt </w:t>
      </w:r>
      <w:r w:rsidR="00235DB1">
        <w:rPr>
          <w:lang w:val="de-AT"/>
        </w:rPr>
        <w:t xml:space="preserve">eine Personenanzahl, ein Array und die ID der, vom User eingegebenen Person übergeben. Sie geht die </w:t>
      </w:r>
      <w:r w:rsidR="00235DB1" w:rsidRPr="00235DB1">
        <w:rPr>
          <w:i/>
          <w:iCs/>
          <w:lang w:val="de-AT"/>
        </w:rPr>
        <w:t xml:space="preserve">interactions.csv </w:t>
      </w:r>
      <w:r w:rsidR="00235DB1">
        <w:rPr>
          <w:lang w:val="de-AT"/>
        </w:rPr>
        <w:t xml:space="preserve">Datei durch und sucht sich alle Personen raus, die am längsten Kontakt mit der vorherigen Person hatten. </w:t>
      </w:r>
      <w:r w:rsidR="00235DB1">
        <w:rPr>
          <w:lang w:val="de-AT"/>
        </w:rPr>
        <w:br/>
        <w:t>(Patient 0 -&gt; Person A -&gt; Person B -&gt; Person C)</w:t>
      </w:r>
    </w:p>
    <w:p w14:paraId="1A9CA139" w14:textId="614065D4" w:rsidR="00235DB1" w:rsidRDefault="00235DB1" w:rsidP="00CD7535">
      <w:pPr>
        <w:rPr>
          <w:lang w:val="de-AT"/>
        </w:rPr>
      </w:pPr>
      <w:r>
        <w:rPr>
          <w:lang w:val="de-AT"/>
        </w:rPr>
        <w:t xml:space="preserve">Sie </w:t>
      </w:r>
      <w:proofErr w:type="spellStart"/>
      <w:r>
        <w:rPr>
          <w:lang w:val="de-AT"/>
        </w:rPr>
        <w:t>printet</w:t>
      </w:r>
      <w:proofErr w:type="spellEnd"/>
      <w:r>
        <w:rPr>
          <w:lang w:val="de-AT"/>
        </w:rPr>
        <w:t xml:space="preserve"> alle Wege in eine neue Datei, </w:t>
      </w:r>
      <w:r w:rsidRPr="00235DB1">
        <w:rPr>
          <w:i/>
          <w:iCs/>
          <w:lang w:val="de-AT"/>
        </w:rPr>
        <w:t>infektionsweg.csv</w:t>
      </w:r>
      <w:r>
        <w:rPr>
          <w:lang w:val="de-AT"/>
        </w:rPr>
        <w:t xml:space="preserve"> und liefert die Anzahl an Personen zurück.</w:t>
      </w:r>
    </w:p>
    <w:p w14:paraId="7E8F7012" w14:textId="5FCB5E9E" w:rsidR="00B1708F" w:rsidRDefault="00B1708F" w:rsidP="00CD7535">
      <w:pPr>
        <w:rPr>
          <w:lang w:val="de-AT"/>
        </w:rPr>
      </w:pPr>
    </w:p>
    <w:p w14:paraId="17F9CBD0" w14:textId="77777777" w:rsidR="00B1708F" w:rsidRPr="00235DB1" w:rsidRDefault="00B1708F" w:rsidP="00CD7535">
      <w:pPr>
        <w:rPr>
          <w:lang w:val="de-AT"/>
        </w:rPr>
      </w:pPr>
    </w:p>
    <w:p w14:paraId="453F20FB" w14:textId="77777777" w:rsidR="00193971" w:rsidRPr="00042885" w:rsidRDefault="00193971" w:rsidP="00CD7535">
      <w:pPr>
        <w:rPr>
          <w:lang w:val="de-AT"/>
        </w:rPr>
      </w:pPr>
    </w:p>
    <w:p w14:paraId="5D67C739" w14:textId="4240BE84" w:rsidR="00EF1FFD" w:rsidRDefault="00EF1FFD" w:rsidP="00EF1FFD">
      <w:pPr>
        <w:pStyle w:val="berschrift2"/>
        <w:rPr>
          <w:color w:val="00659C"/>
        </w:rPr>
      </w:pPr>
      <w:r>
        <w:rPr>
          <w:color w:val="00659C"/>
        </w:rPr>
        <w:t>Graphische Darstellung (</w:t>
      </w:r>
      <w:proofErr w:type="spellStart"/>
      <w:r>
        <w:rPr>
          <w:color w:val="00659C"/>
        </w:rPr>
        <w:t>Graphviz</w:t>
      </w:r>
      <w:proofErr w:type="spellEnd"/>
      <w:r>
        <w:rPr>
          <w:color w:val="00659C"/>
        </w:rPr>
        <w:t>)</w:t>
      </w:r>
    </w:p>
    <w:p w14:paraId="48D9A94A" w14:textId="77777777" w:rsidR="00B1708F" w:rsidRPr="00B1708F" w:rsidRDefault="00B1708F" w:rsidP="00B1708F"/>
    <w:p w14:paraId="634F022A" w14:textId="58A05C5D" w:rsidR="00193971" w:rsidRDefault="00235DB1" w:rsidP="00CD7535">
      <w:pPr>
        <w:rPr>
          <w:b/>
          <w:bCs/>
          <w:lang w:val="en-GB"/>
        </w:rPr>
      </w:pPr>
      <w:r w:rsidRPr="00235DB1">
        <w:rPr>
          <w:b/>
          <w:bCs/>
          <w:lang w:val="en-GB"/>
        </w:rPr>
        <w:t xml:space="preserve">void </w:t>
      </w:r>
      <w:proofErr w:type="spellStart"/>
      <w:proofErr w:type="gramStart"/>
      <w:r w:rsidRPr="00235DB1">
        <w:rPr>
          <w:b/>
          <w:bCs/>
          <w:lang w:val="en-GB"/>
        </w:rPr>
        <w:t>graphviz</w:t>
      </w:r>
      <w:proofErr w:type="spellEnd"/>
      <w:r w:rsidRPr="00235DB1">
        <w:rPr>
          <w:b/>
          <w:bCs/>
          <w:lang w:val="en-GB"/>
        </w:rPr>
        <w:t>(</w:t>
      </w:r>
      <w:proofErr w:type="gramEnd"/>
      <w:r w:rsidRPr="00235DB1">
        <w:rPr>
          <w:b/>
          <w:bCs/>
          <w:lang w:val="en-GB"/>
        </w:rPr>
        <w:t xml:space="preserve">int </w:t>
      </w:r>
      <w:proofErr w:type="spellStart"/>
      <w:r w:rsidRPr="00235DB1">
        <w:rPr>
          <w:b/>
          <w:bCs/>
          <w:lang w:val="en-GB"/>
        </w:rPr>
        <w:t>node_count</w:t>
      </w:r>
      <w:proofErr w:type="spellEnd"/>
      <w:r w:rsidRPr="00235DB1">
        <w:rPr>
          <w:b/>
          <w:bCs/>
          <w:lang w:val="en-GB"/>
        </w:rPr>
        <w:t xml:space="preserve">, char * </w:t>
      </w:r>
      <w:proofErr w:type="spellStart"/>
      <w:r w:rsidRPr="00235DB1">
        <w:rPr>
          <w:b/>
          <w:bCs/>
          <w:lang w:val="en-GB"/>
        </w:rPr>
        <w:t>input_weg</w:t>
      </w:r>
      <w:proofErr w:type="spellEnd"/>
      <w:r w:rsidRPr="00235DB1">
        <w:rPr>
          <w:b/>
          <w:bCs/>
          <w:lang w:val="en-GB"/>
        </w:rPr>
        <w:t>)</w:t>
      </w:r>
    </w:p>
    <w:p w14:paraId="1B044510" w14:textId="65CDE278" w:rsidR="00235DB1" w:rsidRPr="00235DB1" w:rsidRDefault="00235DB1" w:rsidP="00CD7535">
      <w:pPr>
        <w:rPr>
          <w:lang w:val="de-AT"/>
        </w:rPr>
      </w:pPr>
      <w:r w:rsidRPr="00235DB1">
        <w:rPr>
          <w:lang w:val="de-AT"/>
        </w:rPr>
        <w:t>Die Funktion bekommt die A</w:t>
      </w:r>
      <w:r>
        <w:rPr>
          <w:lang w:val="de-AT"/>
        </w:rPr>
        <w:t>nzahl der darzustellenden Nodes (Personenanzahl) und eine Datei (</w:t>
      </w:r>
      <w:r w:rsidRPr="00235DB1">
        <w:rPr>
          <w:i/>
          <w:iCs/>
          <w:lang w:val="de-AT"/>
        </w:rPr>
        <w:t>interactions.csv</w:t>
      </w:r>
      <w:r>
        <w:rPr>
          <w:lang w:val="de-AT"/>
        </w:rPr>
        <w:t xml:space="preserve">) übergeben. Sie entnimmt der Datei den Infektionsweg und erstellt einen Code, welcher in der Konsole ausgegeben wird. Diesen Code kann man sich auf </w:t>
      </w:r>
      <w:proofErr w:type="spellStart"/>
      <w:r>
        <w:rPr>
          <w:lang w:val="de-AT"/>
        </w:rPr>
        <w:t>Graphviz</w:t>
      </w:r>
      <w:proofErr w:type="spellEnd"/>
      <w:r>
        <w:rPr>
          <w:lang w:val="de-AT"/>
        </w:rPr>
        <w:t xml:space="preserve"> reinkopieren und dann bekommt man eine Abbildung des Infektionswegs zu sehen.</w:t>
      </w:r>
    </w:p>
    <w:p w14:paraId="5093D180" w14:textId="77777777" w:rsidR="00193971" w:rsidRPr="00235DB1" w:rsidRDefault="00193971" w:rsidP="00CD7535">
      <w:pPr>
        <w:rPr>
          <w:lang w:val="de-AT"/>
        </w:rPr>
      </w:pPr>
    </w:p>
    <w:p w14:paraId="7E99A3F4" w14:textId="049034D9" w:rsidR="00193971" w:rsidRDefault="00193971" w:rsidP="00CD7535">
      <w:pPr>
        <w:rPr>
          <w:lang w:val="de-AT"/>
        </w:rPr>
      </w:pPr>
    </w:p>
    <w:p w14:paraId="2B482779" w14:textId="0A1F211B" w:rsidR="006D342F" w:rsidRDefault="006D342F" w:rsidP="00CD7535">
      <w:pPr>
        <w:rPr>
          <w:lang w:val="de-AT"/>
        </w:rPr>
      </w:pPr>
    </w:p>
    <w:p w14:paraId="6745BB9C" w14:textId="793B2F5A" w:rsidR="006D342F" w:rsidRDefault="006D342F" w:rsidP="00CD7535">
      <w:pPr>
        <w:rPr>
          <w:lang w:val="de-AT"/>
        </w:rPr>
      </w:pPr>
    </w:p>
    <w:p w14:paraId="6E948E2C" w14:textId="541F1F33" w:rsidR="006D342F" w:rsidRDefault="006D342F" w:rsidP="00CD7535">
      <w:pPr>
        <w:rPr>
          <w:lang w:val="de-AT"/>
        </w:rPr>
      </w:pPr>
    </w:p>
    <w:p w14:paraId="48FCD30D" w14:textId="2639664D" w:rsidR="006D342F" w:rsidRDefault="006D342F" w:rsidP="00CD7535">
      <w:pPr>
        <w:rPr>
          <w:lang w:val="de-AT"/>
        </w:rPr>
      </w:pPr>
    </w:p>
    <w:p w14:paraId="031663E1" w14:textId="0D02624B" w:rsidR="006D342F" w:rsidRDefault="006D342F" w:rsidP="00CD7535">
      <w:pPr>
        <w:rPr>
          <w:lang w:val="de-AT"/>
        </w:rPr>
      </w:pPr>
    </w:p>
    <w:p w14:paraId="2F818987" w14:textId="1785C5F2" w:rsidR="006D342F" w:rsidRDefault="006D342F" w:rsidP="00CD7535">
      <w:pPr>
        <w:rPr>
          <w:lang w:val="de-AT"/>
        </w:rPr>
      </w:pPr>
    </w:p>
    <w:p w14:paraId="02078B34" w14:textId="76740126" w:rsidR="006D342F" w:rsidRDefault="006D342F" w:rsidP="00CD7535">
      <w:pPr>
        <w:rPr>
          <w:lang w:val="de-AT"/>
        </w:rPr>
      </w:pPr>
    </w:p>
    <w:p w14:paraId="5B5CFA4A" w14:textId="18FADC33" w:rsidR="006D342F" w:rsidRDefault="006D342F" w:rsidP="00CD7535">
      <w:pPr>
        <w:rPr>
          <w:lang w:val="de-AT"/>
        </w:rPr>
      </w:pPr>
    </w:p>
    <w:p w14:paraId="6ADE58E8" w14:textId="6F05A7F3" w:rsidR="006D342F" w:rsidRDefault="006D342F" w:rsidP="00CD7535">
      <w:pPr>
        <w:rPr>
          <w:lang w:val="de-AT"/>
        </w:rPr>
      </w:pPr>
    </w:p>
    <w:p w14:paraId="620F61C3" w14:textId="77777777" w:rsidR="006D342F" w:rsidRPr="00235DB1" w:rsidRDefault="006D342F" w:rsidP="00CD7535">
      <w:pPr>
        <w:rPr>
          <w:lang w:val="de-AT"/>
        </w:rPr>
      </w:pPr>
    </w:p>
    <w:p w14:paraId="65E55DB3" w14:textId="3C91056E" w:rsidR="002F6FC3" w:rsidRDefault="002F6FC3" w:rsidP="002F6FC3">
      <w:pPr>
        <w:pStyle w:val="berschrift1"/>
        <w:rPr>
          <w:color w:val="00659C"/>
        </w:rPr>
      </w:pPr>
      <w:r>
        <w:rPr>
          <w:color w:val="00659C"/>
        </w:rPr>
        <w:lastRenderedPageBreak/>
        <w:t>Ablauf der main-Funktion</w:t>
      </w:r>
    </w:p>
    <w:p w14:paraId="228A1A5D" w14:textId="77777777" w:rsidR="00B1708F" w:rsidRPr="00B1708F" w:rsidRDefault="00B1708F" w:rsidP="00B1708F"/>
    <w:p w14:paraId="1A2690AF" w14:textId="42C890D1" w:rsidR="00235DB1" w:rsidRDefault="00235DB1" w:rsidP="00235DB1">
      <w:pPr>
        <w:numPr>
          <w:ilvl w:val="0"/>
          <w:numId w:val="16"/>
        </w:numPr>
      </w:pPr>
      <w:r>
        <w:t>Personenanzahl wird abgefragt</w:t>
      </w:r>
    </w:p>
    <w:p w14:paraId="236873F9" w14:textId="5F3DEB01" w:rsidR="00235DB1" w:rsidRDefault="00235DB1" w:rsidP="00235DB1">
      <w:pPr>
        <w:numPr>
          <w:ilvl w:val="0"/>
          <w:numId w:val="17"/>
        </w:numPr>
      </w:pPr>
      <w:r>
        <w:t>läuft so lange bis man eine gültige Zahl (zwischen 0 und 99) eingegeben hat</w:t>
      </w:r>
    </w:p>
    <w:p w14:paraId="656D67E4" w14:textId="2B195DBF" w:rsidR="006D342F" w:rsidRDefault="006D342F" w:rsidP="00235DB1">
      <w:pPr>
        <w:numPr>
          <w:ilvl w:val="0"/>
          <w:numId w:val="17"/>
        </w:numPr>
      </w:pPr>
      <w:r>
        <w:t>Personen (Name &amp; ID) werden in eine Datei gespeichert</w:t>
      </w:r>
    </w:p>
    <w:p w14:paraId="0E31E24A" w14:textId="2AC2F6B8" w:rsidR="00235DB1" w:rsidRDefault="00235DB1" w:rsidP="00235DB1"/>
    <w:p w14:paraId="6FE301C1" w14:textId="5E530D50" w:rsidR="00235DB1" w:rsidRDefault="00235DB1" w:rsidP="00235DB1">
      <w:pPr>
        <w:numPr>
          <w:ilvl w:val="0"/>
          <w:numId w:val="16"/>
        </w:numPr>
      </w:pPr>
      <w:r>
        <w:t>die ID der Person wird gesucht (</w:t>
      </w:r>
      <w:proofErr w:type="spellStart"/>
      <w:r w:rsidRPr="00235DB1">
        <w:rPr>
          <w:i/>
          <w:iCs/>
        </w:rPr>
        <w:t>id_name</w:t>
      </w:r>
      <w:proofErr w:type="spellEnd"/>
      <w:r>
        <w:t>-Funktion)</w:t>
      </w:r>
    </w:p>
    <w:p w14:paraId="3332B06C" w14:textId="05854873" w:rsidR="00235DB1" w:rsidRDefault="00235DB1" w:rsidP="00235DB1">
      <w:pPr>
        <w:numPr>
          <w:ilvl w:val="0"/>
          <w:numId w:val="17"/>
        </w:numPr>
      </w:pPr>
      <w:r>
        <w:t>wird sie nicht gefunden, wird das Programm beendet</w:t>
      </w:r>
    </w:p>
    <w:p w14:paraId="65392809" w14:textId="5CC1CD51" w:rsidR="00235DB1" w:rsidRDefault="00235DB1" w:rsidP="00235DB1"/>
    <w:p w14:paraId="11EE736C" w14:textId="7BAE6204" w:rsidR="00235DB1" w:rsidRDefault="00235DB1" w:rsidP="00235DB1">
      <w:pPr>
        <w:numPr>
          <w:ilvl w:val="0"/>
          <w:numId w:val="16"/>
        </w:numPr>
      </w:pPr>
      <w:r>
        <w:t>Anzahl an Interaktionen wird abgefragt</w:t>
      </w:r>
    </w:p>
    <w:p w14:paraId="6BF3409E" w14:textId="072E32A3" w:rsidR="00235DB1" w:rsidRDefault="00235DB1" w:rsidP="00235DB1">
      <w:pPr>
        <w:numPr>
          <w:ilvl w:val="0"/>
          <w:numId w:val="17"/>
        </w:numPr>
      </w:pPr>
      <w:r>
        <w:t>läuft so lange bis man eine gültige Zahl (größer als 0) eingegeben hat</w:t>
      </w:r>
    </w:p>
    <w:p w14:paraId="12593BAC" w14:textId="75B583A8" w:rsidR="006D342F" w:rsidRDefault="006D342F" w:rsidP="00235DB1">
      <w:pPr>
        <w:numPr>
          <w:ilvl w:val="0"/>
          <w:numId w:val="17"/>
        </w:numPr>
      </w:pPr>
      <w:r>
        <w:t>Interaktionen werden in einer Datei gespeichert</w:t>
      </w:r>
    </w:p>
    <w:p w14:paraId="4648AFD7" w14:textId="6D8E9A9A" w:rsidR="00235DB1" w:rsidRDefault="00235DB1" w:rsidP="00235DB1"/>
    <w:p w14:paraId="12CDFB70" w14:textId="576B2FC5" w:rsidR="00235DB1" w:rsidRDefault="00235DB1" w:rsidP="00235DB1">
      <w:pPr>
        <w:numPr>
          <w:ilvl w:val="0"/>
          <w:numId w:val="16"/>
        </w:numPr>
      </w:pPr>
      <w:r>
        <w:t>Zeitraum (maximale Anzahl an Tagen), welche 2 Personen miteinander verbringen können, wird abgefragt</w:t>
      </w:r>
    </w:p>
    <w:p w14:paraId="59BBCE62" w14:textId="4F88BFF6" w:rsidR="00235DB1" w:rsidRDefault="00235DB1" w:rsidP="00235DB1">
      <w:pPr>
        <w:numPr>
          <w:ilvl w:val="0"/>
          <w:numId w:val="17"/>
        </w:numPr>
      </w:pPr>
      <w:r>
        <w:t>läuft so lange bis man eine gültige Zahl (größer als 0) eingegeben hat</w:t>
      </w:r>
    </w:p>
    <w:p w14:paraId="4C392AFD" w14:textId="77777777" w:rsidR="006D342F" w:rsidRDefault="006D342F" w:rsidP="006D342F">
      <w:pPr>
        <w:ind w:left="1080"/>
      </w:pPr>
    </w:p>
    <w:p w14:paraId="46146AB0" w14:textId="7AF9F105" w:rsidR="00235DB1" w:rsidRDefault="006D342F" w:rsidP="006D342F">
      <w:pPr>
        <w:numPr>
          <w:ilvl w:val="0"/>
          <w:numId w:val="16"/>
        </w:numPr>
      </w:pPr>
      <w:r>
        <w:t>Name einer Person wird abgefragt (muss eine generierte Person sein)</w:t>
      </w:r>
    </w:p>
    <w:p w14:paraId="61A03E8E" w14:textId="5B8CC399" w:rsidR="006D342F" w:rsidRDefault="006D342F" w:rsidP="006D342F">
      <w:pPr>
        <w:ind w:left="720"/>
      </w:pPr>
    </w:p>
    <w:p w14:paraId="08B52D22" w14:textId="4F71A5AF" w:rsidR="006D342F" w:rsidRDefault="006D342F" w:rsidP="006D342F">
      <w:pPr>
        <w:numPr>
          <w:ilvl w:val="0"/>
          <w:numId w:val="16"/>
        </w:numPr>
      </w:pPr>
      <w:r>
        <w:t xml:space="preserve">Name wird der </w:t>
      </w:r>
      <w:proofErr w:type="spellStart"/>
      <w:r w:rsidRPr="006D342F">
        <w:rPr>
          <w:i/>
          <w:iCs/>
        </w:rPr>
        <w:t>dijkstra_algo</w:t>
      </w:r>
      <w:proofErr w:type="spellEnd"/>
      <w:r>
        <w:t>-Funktion übergeben</w:t>
      </w:r>
    </w:p>
    <w:p w14:paraId="21C0FE86" w14:textId="483317F5" w:rsidR="006D342F" w:rsidRDefault="006D342F" w:rsidP="006D342F">
      <w:pPr>
        <w:numPr>
          <w:ilvl w:val="0"/>
          <w:numId w:val="17"/>
        </w:numPr>
      </w:pPr>
      <w:r>
        <w:t xml:space="preserve">der Weg zwischen den Personen wird in einer Datei </w:t>
      </w:r>
      <w:proofErr w:type="spellStart"/>
      <w:r>
        <w:t>gepseichert</w:t>
      </w:r>
      <w:proofErr w:type="spellEnd"/>
      <w:r>
        <w:t xml:space="preserve"> </w:t>
      </w:r>
    </w:p>
    <w:p w14:paraId="6B2AE8FE" w14:textId="6839540E" w:rsidR="006D342F" w:rsidRDefault="006D342F" w:rsidP="006D342F"/>
    <w:p w14:paraId="7A5A799F" w14:textId="540A78C6" w:rsidR="006D342F" w:rsidRDefault="006D342F" w:rsidP="006D342F">
      <w:pPr>
        <w:numPr>
          <w:ilvl w:val="0"/>
          <w:numId w:val="16"/>
        </w:numPr>
      </w:pPr>
      <w:r>
        <w:t xml:space="preserve">Datei wird der </w:t>
      </w:r>
      <w:proofErr w:type="spellStart"/>
      <w:r w:rsidRPr="006D342F">
        <w:rPr>
          <w:i/>
          <w:iCs/>
        </w:rPr>
        <w:t>graphviz</w:t>
      </w:r>
      <w:proofErr w:type="spellEnd"/>
      <w:r>
        <w:t>-Funktion übergeben</w:t>
      </w:r>
    </w:p>
    <w:p w14:paraId="30C815D4" w14:textId="1F6BC5CE" w:rsidR="006D342F" w:rsidRPr="00235DB1" w:rsidRDefault="006D342F" w:rsidP="006D342F">
      <w:pPr>
        <w:numPr>
          <w:ilvl w:val="0"/>
          <w:numId w:val="17"/>
        </w:numPr>
      </w:pPr>
      <w:r>
        <w:t>Code wird auf Konsole ausgegeben, kann kopiert werden</w:t>
      </w:r>
    </w:p>
    <w:p w14:paraId="102A17A1" w14:textId="03266F74" w:rsidR="00CD7535" w:rsidRDefault="00CD7535" w:rsidP="00CD7535"/>
    <w:p w14:paraId="748E610C" w14:textId="152DF423" w:rsidR="006D342F" w:rsidRDefault="006D342F" w:rsidP="00CD7535"/>
    <w:p w14:paraId="1EFBA6FA" w14:textId="37418A81" w:rsidR="006D342F" w:rsidRDefault="006D342F" w:rsidP="00CD7535"/>
    <w:p w14:paraId="686B4DDA" w14:textId="77969FF9" w:rsidR="006D342F" w:rsidRDefault="006D342F" w:rsidP="00CD7535"/>
    <w:p w14:paraId="6884165B" w14:textId="2E5A877D" w:rsidR="006D342F" w:rsidRDefault="006D342F" w:rsidP="00CD7535"/>
    <w:p w14:paraId="620C857F" w14:textId="156A5718" w:rsidR="006D342F" w:rsidRDefault="006D342F" w:rsidP="00CD7535"/>
    <w:p w14:paraId="2B9BF429" w14:textId="18F28477" w:rsidR="006D342F" w:rsidRDefault="006D342F" w:rsidP="00CD7535"/>
    <w:p w14:paraId="2AD08C38" w14:textId="1DA002A8" w:rsidR="006D342F" w:rsidRDefault="006D342F" w:rsidP="00CD7535"/>
    <w:p w14:paraId="1E92B75B" w14:textId="7D90ED1B" w:rsidR="006D342F" w:rsidRDefault="006D342F" w:rsidP="00CD7535"/>
    <w:p w14:paraId="3BE516DA" w14:textId="5EAA6E5A" w:rsidR="006D342F" w:rsidRDefault="006D342F" w:rsidP="00CD7535"/>
    <w:p w14:paraId="4B5865A3" w14:textId="193FEA1F" w:rsidR="006D342F" w:rsidRDefault="006D342F" w:rsidP="00CD7535"/>
    <w:p w14:paraId="44055AD0" w14:textId="1C79B635" w:rsidR="006D342F" w:rsidRDefault="006D342F" w:rsidP="00CD7535"/>
    <w:p w14:paraId="044FBE2A" w14:textId="77777777" w:rsidR="006D342F" w:rsidRPr="00CD7535" w:rsidRDefault="006D342F" w:rsidP="00CD7535"/>
    <w:p w14:paraId="55D761B1" w14:textId="7894B0A4" w:rsidR="009C7D86" w:rsidRDefault="00CD7535" w:rsidP="009C7D86">
      <w:pPr>
        <w:pStyle w:val="berschrift1"/>
        <w:rPr>
          <w:color w:val="00659C"/>
        </w:rPr>
      </w:pPr>
      <w:proofErr w:type="spellStart"/>
      <w:r>
        <w:rPr>
          <w:color w:val="00659C"/>
        </w:rPr>
        <w:lastRenderedPageBreak/>
        <w:t>Testing</w:t>
      </w:r>
      <w:proofErr w:type="spellEnd"/>
    </w:p>
    <w:p w14:paraId="7B498DBE" w14:textId="77777777" w:rsidR="009C7D86" w:rsidRPr="009C7D86" w:rsidRDefault="009C7D86" w:rsidP="009C7D86"/>
    <w:p w14:paraId="1A27D30E" w14:textId="03CEB0F9" w:rsidR="001B4BAE" w:rsidRDefault="001B4BAE" w:rsidP="00B1708F">
      <w:r>
        <w:t xml:space="preserve">Beim Testen der </w:t>
      </w:r>
      <w:proofErr w:type="spellStart"/>
      <w:r w:rsidRPr="006D342F">
        <w:rPr>
          <w:i/>
          <w:iCs/>
        </w:rPr>
        <w:t>dijkstra_algo</w:t>
      </w:r>
      <w:proofErr w:type="spellEnd"/>
      <w:r>
        <w:t xml:space="preserve">-Funktion haben wir zunächst die Personenzahl immer als 100 angenommen. Da hatte allerdings die Funktion nur bei der Person mit der ID 100 Probleme gezeigt. Und zwar hat sie als Kontakte dieser Person </w:t>
      </w:r>
      <w:proofErr w:type="spellStart"/>
      <w:r>
        <w:t>ID’s</w:t>
      </w:r>
      <w:proofErr w:type="spellEnd"/>
      <w:r>
        <w:t xml:space="preserve"> ausgegeben, obwohl sie laut </w:t>
      </w:r>
      <w:r w:rsidRPr="001B4BAE">
        <w:rPr>
          <w:i/>
          <w:iCs/>
        </w:rPr>
        <w:t>interactions.csv</w:t>
      </w:r>
      <w:r>
        <w:rPr>
          <w:i/>
          <w:iCs/>
        </w:rPr>
        <w:t xml:space="preserve"> </w:t>
      </w:r>
      <w:r>
        <w:t xml:space="preserve">gar nicht Kontakt mit diesen Personen hat. Als Minutenanzahl zwischen den Personen wurde dementsprechend auch eine Speicheradresse stattdessen ausgegeben. Nach dem Zusammenfügen aller Funktionen und </w:t>
      </w:r>
      <w:proofErr w:type="spellStart"/>
      <w:r>
        <w:t>libraries</w:t>
      </w:r>
      <w:proofErr w:type="spellEnd"/>
      <w:r>
        <w:t xml:space="preserve"> wurde</w:t>
      </w:r>
      <w:r w:rsidR="00EA4C09">
        <w:t xml:space="preserve"> </w:t>
      </w:r>
      <w:r>
        <w:t>das Ganze nochmal getestet mit maximal</w:t>
      </w:r>
      <w:r w:rsidR="00EA4C09">
        <w:t xml:space="preserve"> </w:t>
      </w:r>
      <w:r>
        <w:t>Zahlen über 100 und hat sich</w:t>
      </w:r>
      <w:r w:rsidR="00EA4C09">
        <w:t xml:space="preserve"> manchmal</w:t>
      </w:r>
      <w:r>
        <w:t xml:space="preserve"> als erfolgreich</w:t>
      </w:r>
      <w:r w:rsidR="00EA4C09">
        <w:t>, und manchmal wieder als weniger erfolgreich</w:t>
      </w:r>
      <w:r>
        <w:t xml:space="preserve"> erwiesen. Die Maximalgrenze wurde</w:t>
      </w:r>
      <w:r w:rsidR="00EA4C09">
        <w:t xml:space="preserve"> deshalb</w:t>
      </w:r>
      <w:r>
        <w:t xml:space="preserve"> nun</w:t>
      </w:r>
      <w:r w:rsidR="00EA4C09">
        <w:t xml:space="preserve"> wieder</w:t>
      </w:r>
      <w:r>
        <w:t xml:space="preserve"> auf </w:t>
      </w:r>
      <w:r w:rsidR="00EA4C09">
        <w:t>1</w:t>
      </w:r>
      <w:r>
        <w:t>00 gesetzt</w:t>
      </w:r>
      <w:r w:rsidR="00EA4C09">
        <w:t xml:space="preserve">. </w:t>
      </w:r>
      <w:r>
        <w:t>Für die Visualisierung des Infektionswegs des Virus eignet sich allerdings sowieso eine kleinere Personenanzahl (sowie eine nicht allzu große Interaktionsanzahl.)</w:t>
      </w:r>
    </w:p>
    <w:p w14:paraId="295FC130" w14:textId="2B67F74E" w:rsidR="00E75AFF" w:rsidRDefault="00E75AFF" w:rsidP="00B1708F"/>
    <w:p w14:paraId="4E8743AD" w14:textId="1EB9E1F8" w:rsidR="00EA4C09" w:rsidRDefault="00EA4C09" w:rsidP="00B1708F">
      <w:r>
        <w:t xml:space="preserve">Weiters hatten wir eigentlich ganz am Anfang des Projekts vorgesehen, dass wir Kontakte, die weniger als 20 Minuten miteinander interagiert haben, nicht beachtet werden. Allerdings wurde diese Implementierung von uns doch wegelassen, da sie als eher unnötig erschien. Wir arbeiten nämlich bei der Testdatenerstellung mit Tagen und die Wahrscheinlichkeit, dass Kontakte weniger als 20 Minuten miteinander agieren, ist sehr gering. Außerdem würden solch geringe Minutenzahlen sowieso nicht beachtet werden, da unsere Funktion ja die größten Minutenzahlen raussucht. </w:t>
      </w:r>
    </w:p>
    <w:p w14:paraId="5C1EB6D1" w14:textId="215853F5" w:rsidR="00EA4C09" w:rsidRDefault="00EA4C09" w:rsidP="00B1708F"/>
    <w:p w14:paraId="5499A449" w14:textId="25406CE6" w:rsidR="00EA4C09" w:rsidRDefault="00EA4C09" w:rsidP="00B1708F"/>
    <w:p w14:paraId="339E6801" w14:textId="77777777" w:rsidR="00EA4C09" w:rsidRPr="00B1708F" w:rsidRDefault="00EA4C09" w:rsidP="00B1708F"/>
    <w:p w14:paraId="6B5BC6EB" w14:textId="77E97A61" w:rsidR="006D342F" w:rsidRDefault="006D342F" w:rsidP="00CD7535">
      <w:r>
        <w:t xml:space="preserve">Nachdem die einzelnen </w:t>
      </w:r>
      <w:proofErr w:type="spellStart"/>
      <w:r>
        <w:t>libraries</w:t>
      </w:r>
      <w:proofErr w:type="spellEnd"/>
      <w:r>
        <w:t xml:space="preserve"> erstellt wurden, musste das Programm noch</w:t>
      </w:r>
      <w:r w:rsidR="001B4BAE">
        <w:t xml:space="preserve"> das gesamte Programm</w:t>
      </w:r>
      <w:r>
        <w:t xml:space="preserve"> getestet werden. Dabei sind allerdings Fehler aufgetaucht.</w:t>
      </w:r>
    </w:p>
    <w:p w14:paraId="3760B74F" w14:textId="77777777" w:rsidR="00E75AFF" w:rsidRDefault="00E75AFF" w:rsidP="00CD7535"/>
    <w:p w14:paraId="175C8117" w14:textId="5308DEBD" w:rsidR="00E75AFF" w:rsidRDefault="006D342F" w:rsidP="00CD7535">
      <w:r>
        <w:t>Nicht selten w</w:t>
      </w:r>
      <w:r w:rsidR="001B4BAE">
        <w:t>urde</w:t>
      </w:r>
      <w:r>
        <w:t xml:space="preserve"> das Programm frühzeitig abgebrochen, vor allem wenn größere Zahlen vom User eingegeben werden. </w:t>
      </w:r>
    </w:p>
    <w:p w14:paraId="5CACCFF3" w14:textId="77777777" w:rsidR="006D342F" w:rsidRDefault="00EA4C09" w:rsidP="006D342F">
      <w:pPr>
        <w:keepNext/>
      </w:pPr>
      <w:r>
        <w:lastRenderedPageBreak/>
        <w:pict w14:anchorId="175AB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234.6pt">
            <v:imagedata r:id="rId10" o:title=""/>
          </v:shape>
        </w:pict>
      </w:r>
    </w:p>
    <w:p w14:paraId="0F889545" w14:textId="674943A1" w:rsidR="006D342F" w:rsidRDefault="006D342F" w:rsidP="006D342F">
      <w:pPr>
        <w:pStyle w:val="Beschriftung"/>
      </w:pPr>
      <w:r>
        <w:t xml:space="preserve">Abb. </w:t>
      </w:r>
      <w:r>
        <w:fldChar w:fldCharType="begin"/>
      </w:r>
      <w:r>
        <w:instrText xml:space="preserve"> SEQ Abb. \* ARABIC </w:instrText>
      </w:r>
      <w:r>
        <w:fldChar w:fldCharType="separate"/>
      </w:r>
      <w:r w:rsidR="009C7D86">
        <w:rPr>
          <w:noProof/>
        </w:rPr>
        <w:t>1</w:t>
      </w:r>
      <w:r>
        <w:fldChar w:fldCharType="end"/>
      </w:r>
      <w:r>
        <w:t xml:space="preserve"> Ausgabe bei frühzeitig abgebrochenem Programm</w:t>
      </w:r>
    </w:p>
    <w:p w14:paraId="5ECE36BF" w14:textId="5F08CDE5" w:rsidR="006D342F" w:rsidRDefault="006D342F" w:rsidP="006D342F"/>
    <w:p w14:paraId="6FCFBABB" w14:textId="77777777" w:rsidR="00EA4C09" w:rsidRDefault="00EA4C09" w:rsidP="006D342F"/>
    <w:p w14:paraId="096F115C" w14:textId="1655CA1C" w:rsidR="00E75AFF" w:rsidRDefault="006D342F" w:rsidP="006D342F">
      <w:r>
        <w:t>Der Abbruch sch</w:t>
      </w:r>
      <w:r w:rsidR="001B4BAE">
        <w:t>ien</w:t>
      </w:r>
      <w:r>
        <w:t xml:space="preserve"> in den meisten Fällen (wenn nicht in allen) während der Ausführung der </w:t>
      </w:r>
      <w:proofErr w:type="spellStart"/>
      <w:r w:rsidRPr="006D342F">
        <w:rPr>
          <w:i/>
          <w:iCs/>
        </w:rPr>
        <w:t>dijkstra_algo</w:t>
      </w:r>
      <w:proofErr w:type="spellEnd"/>
      <w:r>
        <w:t xml:space="preserve">-Funktion zu geschehen. „0xC0000005“ ist ein </w:t>
      </w:r>
      <w:r w:rsidRPr="006D342F">
        <w:t>Zugriffsverletzungsfehler</w:t>
      </w:r>
      <w:r>
        <w:t xml:space="preserve">, was bedeutet, dass das Programm wahrscheinlich versucht, </w:t>
      </w:r>
      <w:r w:rsidR="00B03F22">
        <w:t xml:space="preserve">in einem Speicherbereich </w:t>
      </w:r>
      <w:r w:rsidR="00B03F22" w:rsidRPr="00B03F22">
        <w:t>zu lesen oder zu schreiben, auf den es keinen Zugriff hat.</w:t>
      </w:r>
    </w:p>
    <w:p w14:paraId="5F449705" w14:textId="77777777" w:rsidR="00EA4C09" w:rsidRDefault="00B03F22" w:rsidP="006D342F">
      <w:r>
        <w:t>Das Programm schafft</w:t>
      </w:r>
      <w:r w:rsidR="001B4BAE">
        <w:t>e</w:t>
      </w:r>
      <w:r>
        <w:t xml:space="preserve"> es sich eher bei kleineren Zahlen </w:t>
      </w:r>
      <w:r w:rsidR="00D37348">
        <w:t>erfolgreich auszuführen.</w:t>
      </w:r>
    </w:p>
    <w:p w14:paraId="221C5123" w14:textId="20C27664" w:rsidR="006D342F" w:rsidRDefault="006D342F" w:rsidP="006D342F">
      <w:r>
        <w:br/>
      </w:r>
      <w:r w:rsidR="009C7D86">
        <w:t>Bei erfolgreicher Ausführung sieht</w:t>
      </w:r>
      <w:r>
        <w:t xml:space="preserve"> die Ausgabe folgendermaßen aussehen: </w:t>
      </w:r>
    </w:p>
    <w:p w14:paraId="3506F09C" w14:textId="1AA1BEE2" w:rsidR="006D342F" w:rsidRDefault="00EA4C09" w:rsidP="006D342F">
      <w:pPr>
        <w:keepNext/>
      </w:pPr>
      <w:r>
        <w:pict w14:anchorId="5BDCC1D3">
          <v:shape id="_x0000_i1026" type="#_x0000_t75" style="width:364.8pt;height:184.2pt">
            <v:imagedata r:id="rId11" o:title=""/>
          </v:shape>
        </w:pict>
      </w:r>
    </w:p>
    <w:p w14:paraId="71BF9B99" w14:textId="1C17BB63" w:rsidR="006D342F" w:rsidRDefault="006D342F" w:rsidP="006D342F">
      <w:pPr>
        <w:pStyle w:val="Beschriftung"/>
      </w:pPr>
      <w:r>
        <w:t xml:space="preserve">Abb. </w:t>
      </w:r>
      <w:r>
        <w:fldChar w:fldCharType="begin"/>
      </w:r>
      <w:r>
        <w:instrText xml:space="preserve"> SEQ Abb. \* ARABIC </w:instrText>
      </w:r>
      <w:r>
        <w:fldChar w:fldCharType="separate"/>
      </w:r>
      <w:r w:rsidR="009C7D86">
        <w:rPr>
          <w:noProof/>
        </w:rPr>
        <w:t>2</w:t>
      </w:r>
      <w:r>
        <w:fldChar w:fldCharType="end"/>
      </w:r>
      <w:r>
        <w:t xml:space="preserve"> Ausgabe bei erfolgreicher Ausführung</w:t>
      </w:r>
    </w:p>
    <w:p w14:paraId="5E9C8A75" w14:textId="4A24991D" w:rsidR="00B03F22" w:rsidRDefault="00B03F22" w:rsidP="00B03F22"/>
    <w:p w14:paraId="6A2D1BA3" w14:textId="77777777" w:rsidR="00C41094" w:rsidRDefault="00EA4C09" w:rsidP="00C41094">
      <w:pPr>
        <w:keepNext/>
      </w:pPr>
      <w:r>
        <w:lastRenderedPageBreak/>
        <w:pict w14:anchorId="52354F22">
          <v:shape id="_x0000_i1027" type="#_x0000_t75" style="width:78.6pt;height:357.6pt">
            <v:imagedata r:id="rId12" o:title=""/>
          </v:shape>
        </w:pict>
      </w:r>
    </w:p>
    <w:p w14:paraId="7912C7C8" w14:textId="063C18F7" w:rsidR="002D688B" w:rsidRDefault="00C41094" w:rsidP="00C41094">
      <w:pPr>
        <w:pStyle w:val="Beschriftung"/>
      </w:pPr>
      <w:r>
        <w:t xml:space="preserve">Abb. </w:t>
      </w:r>
      <w:r>
        <w:fldChar w:fldCharType="begin"/>
      </w:r>
      <w:r>
        <w:instrText xml:space="preserve"> SEQ Abb. \* ARABIC </w:instrText>
      </w:r>
      <w:r>
        <w:fldChar w:fldCharType="separate"/>
      </w:r>
      <w:r w:rsidR="009C7D86">
        <w:rPr>
          <w:noProof/>
        </w:rPr>
        <w:t>3</w:t>
      </w:r>
      <w:r>
        <w:fldChar w:fldCharType="end"/>
      </w:r>
      <w:r>
        <w:t xml:space="preserve"> </w:t>
      </w:r>
      <w:proofErr w:type="spellStart"/>
      <w:r>
        <w:t>Graphviz</w:t>
      </w:r>
      <w:proofErr w:type="spellEnd"/>
      <w:r>
        <w:t xml:space="preserve"> Visualisierung</w:t>
      </w:r>
    </w:p>
    <w:p w14:paraId="4013C05D" w14:textId="0F3B9165" w:rsidR="009C7D86" w:rsidRDefault="009C7D86" w:rsidP="00B03F22"/>
    <w:p w14:paraId="7F7DC3EC" w14:textId="55699FD3" w:rsidR="00EA4C09" w:rsidRDefault="00EA4C09" w:rsidP="00B03F22"/>
    <w:p w14:paraId="50255710" w14:textId="77777777" w:rsidR="00EA4C09" w:rsidRDefault="00EA4C09" w:rsidP="00B03F22"/>
    <w:p w14:paraId="143676EF" w14:textId="529E1F1C" w:rsidR="009C7D86" w:rsidRDefault="009C7D86" w:rsidP="00B03F22">
      <w:r>
        <w:t xml:space="preserve">Da allerdings noch keine Probleme mit einer älteren Version der </w:t>
      </w:r>
      <w:proofErr w:type="spellStart"/>
      <w:r w:rsidRPr="006D342F">
        <w:rPr>
          <w:i/>
          <w:iCs/>
        </w:rPr>
        <w:t>dijkstra_algo</w:t>
      </w:r>
      <w:proofErr w:type="spellEnd"/>
      <w:r>
        <w:t>-Funktion auftauchten, wurde nochmal die alte Funktion hergenommen und die notwendigen Änderungen vorgenommen. Das Programm funktionierte schließlich einwandfrei. Die Vermutung, wieso die Funktion sich vorher nicht erfolgreich ausführen ließ, liegt nahe, dass beim Abändern der Funktion und löschen von Kommentaren eventuell etwas unabsichtlich verändert wurde, dass nicht hätte verändern werden sollen.</w:t>
      </w:r>
    </w:p>
    <w:p w14:paraId="60BF3E1E" w14:textId="55A65E9E" w:rsidR="009C7D86" w:rsidRDefault="009C7D86" w:rsidP="00B03F22"/>
    <w:p w14:paraId="6A88A777" w14:textId="16D23145" w:rsidR="00E75AFF" w:rsidRDefault="00E75AFF" w:rsidP="00B03F22"/>
    <w:p w14:paraId="18B8D359" w14:textId="0590C86A" w:rsidR="00EA4C09" w:rsidRDefault="00EA4C09" w:rsidP="00B03F22"/>
    <w:p w14:paraId="1E653E23" w14:textId="2D0D7DF6" w:rsidR="00EA4C09" w:rsidRDefault="00EA4C09" w:rsidP="00B03F22"/>
    <w:p w14:paraId="79A61783" w14:textId="73E0F1ED" w:rsidR="00EA4C09" w:rsidRDefault="00EA4C09" w:rsidP="00B03F22"/>
    <w:p w14:paraId="17ADFC53" w14:textId="08B5ACEF" w:rsidR="00EA4C09" w:rsidRDefault="00EA4C09" w:rsidP="00B03F22"/>
    <w:p w14:paraId="6C96606C" w14:textId="5FFDF968" w:rsidR="00EA4C09" w:rsidRDefault="00EA4C09" w:rsidP="00B03F22"/>
    <w:p w14:paraId="2D55F375" w14:textId="77777777" w:rsidR="00EA4C09" w:rsidRDefault="00EA4C09" w:rsidP="00B03F22"/>
    <w:p w14:paraId="34FBAD28" w14:textId="0B36EC05" w:rsidR="009C7D86" w:rsidRDefault="009C7D86" w:rsidP="00B03F22">
      <w:r w:rsidRPr="00EA4C09">
        <w:lastRenderedPageBreak/>
        <w:t>Beim Testen erwies es sich auch als nicht sonderlich einfach, einen Namen bei der Eingabe des</w:t>
      </w:r>
      <w:r>
        <w:t xml:space="preserve"> Infizierten zu erwischen, welcher auch wirklich der Name einer generierten Person ist. Somit wurde die Funktion </w:t>
      </w:r>
      <w:proofErr w:type="spellStart"/>
      <w:r w:rsidRPr="009C7D86">
        <w:rPr>
          <w:i/>
          <w:iCs/>
        </w:rPr>
        <w:t>id_name</w:t>
      </w:r>
      <w:proofErr w:type="spellEnd"/>
      <w:r>
        <w:rPr>
          <w:i/>
          <w:iCs/>
        </w:rPr>
        <w:t xml:space="preserve"> </w:t>
      </w:r>
      <w:r>
        <w:t>etwas abgeändert, damit diese auch alle Namen der generierten Personen ausgibt. So kann man sich schließlich bei der Usereingabe einer dieser Namen aussuchen.</w:t>
      </w:r>
    </w:p>
    <w:p w14:paraId="550932D0" w14:textId="77777777" w:rsidR="009C7D86" w:rsidRDefault="009C7D86" w:rsidP="00B03F22"/>
    <w:p w14:paraId="303003C9" w14:textId="77777777" w:rsidR="009C7D86" w:rsidRDefault="00EA4C09" w:rsidP="009C7D86">
      <w:pPr>
        <w:keepNext/>
      </w:pPr>
      <w:r>
        <w:rPr>
          <w:noProof/>
        </w:rPr>
        <w:pict w14:anchorId="1CDED5D3">
          <v:shape id="Grafik 1" o:spid="_x0000_i1028" type="#_x0000_t75" style="width:481.8pt;height:109.2pt;visibility:visible;mso-wrap-style:square">
            <v:imagedata r:id="rId13" o:title=""/>
          </v:shape>
        </w:pict>
      </w:r>
    </w:p>
    <w:p w14:paraId="5FAA49A0" w14:textId="01303A60" w:rsidR="009C7D86" w:rsidRDefault="009C7D86" w:rsidP="009C7D86">
      <w:pPr>
        <w:pStyle w:val="Beschriftung"/>
      </w:pPr>
      <w:r>
        <w:t xml:space="preserve">Abb. </w:t>
      </w:r>
      <w:r>
        <w:fldChar w:fldCharType="begin"/>
      </w:r>
      <w:r>
        <w:instrText xml:space="preserve"> SEQ Abb. \* ARABIC </w:instrText>
      </w:r>
      <w:r>
        <w:fldChar w:fldCharType="separate"/>
      </w:r>
      <w:r>
        <w:rPr>
          <w:noProof/>
        </w:rPr>
        <w:t>4</w:t>
      </w:r>
      <w:r>
        <w:fldChar w:fldCharType="end"/>
      </w:r>
      <w:r>
        <w:t xml:space="preserve"> Ausgabe aller Namen der generierten Personen</w:t>
      </w:r>
    </w:p>
    <w:p w14:paraId="6E78A5DC" w14:textId="257FEAD9" w:rsidR="009C7D86" w:rsidRDefault="009C7D86" w:rsidP="009C7D86"/>
    <w:p w14:paraId="1E368092" w14:textId="2BEF1FAE" w:rsidR="00EA4C09" w:rsidRDefault="00EA4C09" w:rsidP="009C7D86"/>
    <w:p w14:paraId="0F9F2A5C" w14:textId="6828BE39" w:rsidR="00EA4C09" w:rsidRDefault="00EA4C09" w:rsidP="009C7D86"/>
    <w:p w14:paraId="7E167063" w14:textId="3DE28472" w:rsidR="00EA4C09" w:rsidRDefault="00EA4C09" w:rsidP="009C7D86"/>
    <w:p w14:paraId="35FFD445" w14:textId="327F2027" w:rsidR="00EA4C09" w:rsidRDefault="00EA4C09" w:rsidP="009C7D86"/>
    <w:p w14:paraId="52013DC7" w14:textId="14ABCB52" w:rsidR="00EA4C09" w:rsidRDefault="00EA4C09" w:rsidP="009C7D86"/>
    <w:p w14:paraId="1DA3BBF8" w14:textId="2D6ECEE5" w:rsidR="00EA4C09" w:rsidRDefault="00EA4C09" w:rsidP="009C7D86"/>
    <w:p w14:paraId="0F03EAB5" w14:textId="244FC81F" w:rsidR="00EA4C09" w:rsidRDefault="00EA4C09" w:rsidP="009C7D86"/>
    <w:p w14:paraId="23BD00BD" w14:textId="24D22455" w:rsidR="00EA4C09" w:rsidRDefault="00EA4C09" w:rsidP="009C7D86"/>
    <w:p w14:paraId="2CC8AA45" w14:textId="2938E74B" w:rsidR="00EA4C09" w:rsidRDefault="00EA4C09" w:rsidP="009C7D86"/>
    <w:p w14:paraId="070DF401" w14:textId="3D566FFA" w:rsidR="00EA4C09" w:rsidRDefault="00EA4C09" w:rsidP="009C7D86"/>
    <w:p w14:paraId="3812AAB4" w14:textId="3F2B8FE9" w:rsidR="00EA4C09" w:rsidRDefault="00EA4C09" w:rsidP="009C7D86"/>
    <w:p w14:paraId="053CB34B" w14:textId="04B6E8F7" w:rsidR="00EA4C09" w:rsidRDefault="00EA4C09" w:rsidP="009C7D86"/>
    <w:p w14:paraId="7813FF5A" w14:textId="323825AB" w:rsidR="00EA4C09" w:rsidRDefault="00EA4C09" w:rsidP="009C7D86"/>
    <w:p w14:paraId="2F09E245" w14:textId="293A400B" w:rsidR="00EA4C09" w:rsidRDefault="00EA4C09" w:rsidP="009C7D86"/>
    <w:p w14:paraId="3AB7AAB5" w14:textId="331CAAE3" w:rsidR="00EA4C09" w:rsidRDefault="00EA4C09" w:rsidP="009C7D86"/>
    <w:p w14:paraId="6DD484BA" w14:textId="0CF4D19A" w:rsidR="00EA4C09" w:rsidRDefault="00EA4C09" w:rsidP="009C7D86"/>
    <w:p w14:paraId="2719C881" w14:textId="232DC240" w:rsidR="00EA4C09" w:rsidRDefault="00EA4C09" w:rsidP="009C7D86"/>
    <w:p w14:paraId="2D81CC5F" w14:textId="678A180C" w:rsidR="00EA4C09" w:rsidRDefault="00EA4C09" w:rsidP="009C7D86"/>
    <w:p w14:paraId="37C985C3" w14:textId="491D57EA" w:rsidR="00EA4C09" w:rsidRDefault="00EA4C09" w:rsidP="009C7D86"/>
    <w:p w14:paraId="05C29031" w14:textId="142255A9" w:rsidR="00EA4C09" w:rsidRDefault="00EA4C09" w:rsidP="009C7D86"/>
    <w:p w14:paraId="043CEE2B" w14:textId="30899CD2" w:rsidR="00EA4C09" w:rsidRDefault="00EA4C09" w:rsidP="009C7D86"/>
    <w:p w14:paraId="1FD4EA00" w14:textId="4621C150" w:rsidR="00EA4C09" w:rsidRDefault="00EA4C09" w:rsidP="009C7D86"/>
    <w:p w14:paraId="18020690" w14:textId="77777777" w:rsidR="00EA4C09" w:rsidRPr="009C7D86" w:rsidRDefault="00EA4C09" w:rsidP="009C7D86"/>
    <w:p w14:paraId="0BC9060A" w14:textId="7148E3BB" w:rsidR="00CD7535" w:rsidRDefault="00CD7535" w:rsidP="00CD7535">
      <w:pPr>
        <w:pStyle w:val="berschrift1"/>
        <w:rPr>
          <w:color w:val="00659C"/>
        </w:rPr>
      </w:pPr>
      <w:r>
        <w:rPr>
          <w:color w:val="00659C"/>
        </w:rPr>
        <w:lastRenderedPageBreak/>
        <w:t>F</w:t>
      </w:r>
      <w:bookmarkStart w:id="0" w:name="_GoBack"/>
      <w:bookmarkEnd w:id="0"/>
      <w:r>
        <w:rPr>
          <w:color w:val="00659C"/>
        </w:rPr>
        <w:t>azit</w:t>
      </w:r>
    </w:p>
    <w:p w14:paraId="411CDFF8" w14:textId="631E6BD0" w:rsidR="00CD7535" w:rsidRDefault="002A3078" w:rsidP="00CD7535">
      <w:r>
        <w:t xml:space="preserve">Abschließend kann man sagen, dass dieses Projekt uns gezeigt, wie wichtig </w:t>
      </w:r>
      <w:r w:rsidR="00837452">
        <w:t xml:space="preserve">eine gute Zeiteinteilung bei solch aufwendigen Projekten ist. Man darf so etwas auf keinen Fall unterschätzen, da einem sonst schnell auch die Zeit </w:t>
      </w:r>
      <w:proofErr w:type="spellStart"/>
      <w:r w:rsidR="00837452">
        <w:t>ausrennt</w:t>
      </w:r>
      <w:proofErr w:type="spellEnd"/>
      <w:r w:rsidR="00837452">
        <w:t>. Es wäre also</w:t>
      </w:r>
      <w:r w:rsidR="009C7D86">
        <w:t xml:space="preserve"> </w:t>
      </w:r>
      <w:r w:rsidR="00837452">
        <w:t xml:space="preserve">von Vorteil, mit solchen Projekten frühzeitig anzufangen, damit man sich genügend vorbereiten kann, verschiedene Implementierungsmöglichkeiten austesten </w:t>
      </w:r>
      <w:r w:rsidR="00E20239">
        <w:t xml:space="preserve">kann und am Ende ausreichend Zeit zum Testen und Beheben von Fehlern und Bugs hat. </w:t>
      </w:r>
      <w:r w:rsidR="009C7D86">
        <w:t xml:space="preserve">Eventuell hätte man </w:t>
      </w:r>
      <w:proofErr w:type="gramStart"/>
      <w:r w:rsidR="009C7D86">
        <w:t>natürlich immer</w:t>
      </w:r>
      <w:proofErr w:type="gramEnd"/>
      <w:r w:rsidR="009C7D86">
        <w:t xml:space="preserve"> mit mehr Zeit auch zusätzliche Implementierungen einbringen können, welche über die Mindestaufgabenstellung hinaus gehen.</w:t>
      </w:r>
    </w:p>
    <w:p w14:paraId="2008BDA2" w14:textId="0A5FBB75" w:rsidR="00E20239" w:rsidRDefault="00E20239" w:rsidP="00CD7535"/>
    <w:p w14:paraId="15A7358C" w14:textId="60559CB5" w:rsidR="00E20239" w:rsidRDefault="00E20239" w:rsidP="00CD7535">
      <w:r>
        <w:t xml:space="preserve">Dieses Projekt hat uns </w:t>
      </w:r>
      <w:r w:rsidR="009C7D86">
        <w:t>ebenfalls</w:t>
      </w:r>
      <w:r>
        <w:t xml:space="preserve"> gezeigt</w:t>
      </w:r>
      <w:r w:rsidR="00F3244C">
        <w:t>, wie man selbstständig sich Wissen aneignet (z.B. Dijkstra</w:t>
      </w:r>
      <w:r w:rsidR="009C7D86">
        <w:t>-</w:t>
      </w:r>
      <w:r w:rsidR="00F3244C">
        <w:t>Algorithmus) und eben auch wie zeitintensiv so etwas sein kann. Allein um Verständ</w:t>
      </w:r>
      <w:r w:rsidR="00320498">
        <w:t>nis für</w:t>
      </w:r>
      <w:r w:rsidR="009C7D86">
        <w:t xml:space="preserve"> zum Beispiel solche </w:t>
      </w:r>
      <w:r w:rsidR="00320498">
        <w:t xml:space="preserve">Algorithmen zu gewinnen, sollte man sich genügend Zeit einplanen, um später bei der eigenen Implementierung nicht in Stress zu verfallen. </w:t>
      </w:r>
    </w:p>
    <w:p w14:paraId="2CC88DB9" w14:textId="24F1C814" w:rsidR="00B206D0" w:rsidRDefault="00B206D0" w:rsidP="00CD7535"/>
    <w:p w14:paraId="6A9560E2" w14:textId="0C6E06FD" w:rsidR="00B206D0" w:rsidRPr="00CD7535" w:rsidRDefault="00B206D0" w:rsidP="00CD7535">
      <w:r>
        <w:t xml:space="preserve">Auch im Thema Teamarbeit wurde Neues gelernt. </w:t>
      </w:r>
      <w:r w:rsidR="00B1708F">
        <w:t xml:space="preserve">Wie man sich </w:t>
      </w:r>
      <w:r>
        <w:t xml:space="preserve">gegenseitig helfen und unterstützen kann, wurde </w:t>
      </w:r>
      <w:r w:rsidR="00B1708F">
        <w:t xml:space="preserve">durch dieses Projekt gezeigt. </w:t>
      </w:r>
    </w:p>
    <w:p w14:paraId="02CA1DAC" w14:textId="76893766" w:rsidR="00070892" w:rsidRPr="002F6FC3" w:rsidRDefault="00070892" w:rsidP="009C66C9">
      <w:pPr>
        <w:pStyle w:val="berschrift4"/>
        <w:rPr>
          <w:lang w:val="de-DE"/>
        </w:rPr>
      </w:pPr>
    </w:p>
    <w:sectPr w:rsidR="00070892" w:rsidRPr="002F6FC3" w:rsidSect="007B5D07">
      <w:headerReference w:type="default" r:id="rId14"/>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D8E26" w14:textId="77777777" w:rsidR="001B23BA" w:rsidRDefault="001B23BA">
      <w:r>
        <w:separator/>
      </w:r>
    </w:p>
  </w:endnote>
  <w:endnote w:type="continuationSeparator" w:id="0">
    <w:p w14:paraId="2EB8ADEB" w14:textId="77777777" w:rsidR="001B23BA" w:rsidRDefault="001B2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142BC"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99E2EA"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02DFF"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349">
      <w:rPr>
        <w:rStyle w:val="Seitenzahl"/>
        <w:noProof/>
      </w:rPr>
      <w:t>2</w:t>
    </w:r>
    <w:r>
      <w:rPr>
        <w:rStyle w:val="Seitenzahl"/>
      </w:rPr>
      <w:fldChar w:fldCharType="end"/>
    </w:r>
  </w:p>
  <w:p w14:paraId="28E16535"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A76D9" w14:textId="77777777" w:rsidR="001B23BA" w:rsidRDefault="001B23BA">
      <w:r>
        <w:separator/>
      </w:r>
    </w:p>
  </w:footnote>
  <w:footnote w:type="continuationSeparator" w:id="0">
    <w:p w14:paraId="71BF20BC" w14:textId="77777777" w:rsidR="001B23BA" w:rsidRDefault="001B2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DBE5" w14:textId="77777777" w:rsidR="006A2E70" w:rsidRDefault="001B23BA">
    <w:pPr>
      <w:pStyle w:val="Kopfzeile"/>
    </w:pPr>
    <w:r>
      <w:rPr>
        <w:noProof/>
      </w:rPr>
      <w:pict w14:anchorId="547CF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56.7pt;margin-top:0;width:592pt;height:837.65pt;z-index:1">
          <v:imagedata r:id="rId1" o:title="Vorlage A4 BMR_MM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D45" w14:textId="77777777" w:rsidR="007323FC" w:rsidRDefault="001B23BA">
    <w:r>
      <w:rPr>
        <w:noProof/>
        <w:lang w:val="de-AT" w:eastAsia="de-AT"/>
      </w:rPr>
      <w:pict w14:anchorId="5987D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321.3pt;margin-top:0;width:176.05pt;height:123.75pt;z-index:-1" wrapcoords="-59 0 -59 21516 21600 21516 21600 0 -59 0">
          <v:imagedata r:id="rId1" o:title="RZ Logo RGB"/>
          <w10:wrap type="tigh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0AB7"/>
    <w:multiLevelType w:val="hybridMultilevel"/>
    <w:tmpl w:val="D0DC0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outline w:val="0"/>
        <w:shadow w:val="0"/>
        <w:emboss w:val="0"/>
        <w:imprint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42EBC"/>
    <w:multiLevelType w:val="hybridMultilevel"/>
    <w:tmpl w:val="43D6C7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D91156"/>
    <w:multiLevelType w:val="hybridMultilevel"/>
    <w:tmpl w:val="64822E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4AD5DC1"/>
    <w:multiLevelType w:val="hybridMultilevel"/>
    <w:tmpl w:val="13DA01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outline w:val="0"/>
        <w:shadow w:val="0"/>
        <w:emboss w:val="0"/>
        <w:imprint w:val="0"/>
        <w:vanish w:val="0"/>
        <w:color w:val="auto"/>
        <w:position w:val="0"/>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DF35F7"/>
    <w:multiLevelType w:val="hybridMultilevel"/>
    <w:tmpl w:val="5B52E268"/>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outline w:val="0"/>
        <w:shadow w:val="0"/>
        <w:emboss w:val="0"/>
        <w:imprint w:val="0"/>
        <w:vanish w:val="0"/>
        <w:color w:val="auto"/>
        <w:w w:val="100"/>
        <w:position w:val="2"/>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2155FA"/>
    <w:multiLevelType w:val="hybridMultilevel"/>
    <w:tmpl w:val="37BCA02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7ED0548"/>
    <w:multiLevelType w:val="hybridMultilevel"/>
    <w:tmpl w:val="B7524150"/>
    <w:lvl w:ilvl="0" w:tplc="67A80D18">
      <w:start w:val="1"/>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15:restartNumberingAfterBreak="0">
    <w:nsid w:val="48035780"/>
    <w:multiLevelType w:val="hybridMultilevel"/>
    <w:tmpl w:val="297A949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C6B743B"/>
    <w:multiLevelType w:val="hybridMultilevel"/>
    <w:tmpl w:val="A5D0933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4D6C5C59"/>
    <w:multiLevelType w:val="hybridMultilevel"/>
    <w:tmpl w:val="FB3A7072"/>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587F4BC4"/>
    <w:multiLevelType w:val="hybridMultilevel"/>
    <w:tmpl w:val="A83C82F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2A60847"/>
    <w:multiLevelType w:val="hybridMultilevel"/>
    <w:tmpl w:val="9828D9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64F0303"/>
    <w:multiLevelType w:val="hybridMultilevel"/>
    <w:tmpl w:val="86388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8BC05F1"/>
    <w:multiLevelType w:val="hybridMultilevel"/>
    <w:tmpl w:val="E50CAF6E"/>
    <w:lvl w:ilvl="0" w:tplc="649C2272">
      <w:start w:val="12"/>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3"/>
  </w:num>
  <w:num w:numId="5">
    <w:abstractNumId w:val="15"/>
  </w:num>
  <w:num w:numId="6">
    <w:abstractNumId w:val="4"/>
  </w:num>
  <w:num w:numId="7">
    <w:abstractNumId w:val="11"/>
  </w:num>
  <w:num w:numId="8">
    <w:abstractNumId w:val="16"/>
  </w:num>
  <w:num w:numId="9">
    <w:abstractNumId w:val="14"/>
  </w:num>
  <w:num w:numId="10">
    <w:abstractNumId w:val="13"/>
  </w:num>
  <w:num w:numId="11">
    <w:abstractNumId w:val="8"/>
  </w:num>
  <w:num w:numId="12">
    <w:abstractNumId w:val="12"/>
  </w:num>
  <w:num w:numId="13">
    <w:abstractNumId w:val="6"/>
  </w:num>
  <w:num w:numId="14">
    <w:abstractNumId w:val="2"/>
  </w:num>
  <w:num w:numId="15">
    <w:abstractNumId w:val="10"/>
  </w:num>
  <w:num w:numId="16">
    <w:abstractNumId w:val="0"/>
  </w:num>
  <w:num w:numId="17">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5DFF"/>
    <w:rsid w:val="00000EEE"/>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885"/>
    <w:rsid w:val="00042B42"/>
    <w:rsid w:val="000437B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4A2C"/>
    <w:rsid w:val="000A571B"/>
    <w:rsid w:val="000A6F37"/>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BA1"/>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19A8"/>
    <w:rsid w:val="000E2D42"/>
    <w:rsid w:val="000E2FBD"/>
    <w:rsid w:val="000E44CE"/>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7DE"/>
    <w:rsid w:val="00136DCE"/>
    <w:rsid w:val="00137B13"/>
    <w:rsid w:val="0014023F"/>
    <w:rsid w:val="001419BA"/>
    <w:rsid w:val="00141A57"/>
    <w:rsid w:val="0014254E"/>
    <w:rsid w:val="00143324"/>
    <w:rsid w:val="001435C3"/>
    <w:rsid w:val="001437DE"/>
    <w:rsid w:val="00144B3D"/>
    <w:rsid w:val="00144B46"/>
    <w:rsid w:val="00145218"/>
    <w:rsid w:val="00146397"/>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673B9"/>
    <w:rsid w:val="00170EAB"/>
    <w:rsid w:val="001712F4"/>
    <w:rsid w:val="00171E21"/>
    <w:rsid w:val="00172135"/>
    <w:rsid w:val="0017379F"/>
    <w:rsid w:val="0017407E"/>
    <w:rsid w:val="00175A18"/>
    <w:rsid w:val="00176704"/>
    <w:rsid w:val="00181472"/>
    <w:rsid w:val="00181594"/>
    <w:rsid w:val="00181A77"/>
    <w:rsid w:val="00183408"/>
    <w:rsid w:val="00183E41"/>
    <w:rsid w:val="00184C1C"/>
    <w:rsid w:val="00185E5D"/>
    <w:rsid w:val="001867AB"/>
    <w:rsid w:val="0019145F"/>
    <w:rsid w:val="00193694"/>
    <w:rsid w:val="00193971"/>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3BA"/>
    <w:rsid w:val="001B2DA7"/>
    <w:rsid w:val="001B3D08"/>
    <w:rsid w:val="001B4140"/>
    <w:rsid w:val="001B4BAE"/>
    <w:rsid w:val="001B69D6"/>
    <w:rsid w:val="001B7108"/>
    <w:rsid w:val="001B7B8C"/>
    <w:rsid w:val="001C02BE"/>
    <w:rsid w:val="001C0E45"/>
    <w:rsid w:val="001C1451"/>
    <w:rsid w:val="001C15AC"/>
    <w:rsid w:val="001C2529"/>
    <w:rsid w:val="001C4B7F"/>
    <w:rsid w:val="001C62BB"/>
    <w:rsid w:val="001C787F"/>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2064"/>
    <w:rsid w:val="001F21D0"/>
    <w:rsid w:val="001F37BF"/>
    <w:rsid w:val="001F42F2"/>
    <w:rsid w:val="001F4C05"/>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27CE1"/>
    <w:rsid w:val="00230610"/>
    <w:rsid w:val="002332EB"/>
    <w:rsid w:val="00233C9E"/>
    <w:rsid w:val="0023471B"/>
    <w:rsid w:val="002357FD"/>
    <w:rsid w:val="00235C15"/>
    <w:rsid w:val="00235DB1"/>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77D1B"/>
    <w:rsid w:val="00280891"/>
    <w:rsid w:val="00280A48"/>
    <w:rsid w:val="00280B92"/>
    <w:rsid w:val="00281F12"/>
    <w:rsid w:val="00283790"/>
    <w:rsid w:val="00284B63"/>
    <w:rsid w:val="00285066"/>
    <w:rsid w:val="00286D78"/>
    <w:rsid w:val="002870F7"/>
    <w:rsid w:val="0029000C"/>
    <w:rsid w:val="002905D1"/>
    <w:rsid w:val="002936E9"/>
    <w:rsid w:val="00293D38"/>
    <w:rsid w:val="00296E51"/>
    <w:rsid w:val="0029710A"/>
    <w:rsid w:val="002A0474"/>
    <w:rsid w:val="002A0BCB"/>
    <w:rsid w:val="002A123F"/>
    <w:rsid w:val="002A138C"/>
    <w:rsid w:val="002A197C"/>
    <w:rsid w:val="002A20E2"/>
    <w:rsid w:val="002A2112"/>
    <w:rsid w:val="002A2EF4"/>
    <w:rsid w:val="002A3078"/>
    <w:rsid w:val="002A47C1"/>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D688B"/>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6FC3"/>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382"/>
    <w:rsid w:val="00312AA2"/>
    <w:rsid w:val="00312C35"/>
    <w:rsid w:val="00312DEB"/>
    <w:rsid w:val="00313A7E"/>
    <w:rsid w:val="00314375"/>
    <w:rsid w:val="00314563"/>
    <w:rsid w:val="00314702"/>
    <w:rsid w:val="00314936"/>
    <w:rsid w:val="00314D61"/>
    <w:rsid w:val="00316E0E"/>
    <w:rsid w:val="00320498"/>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8C9"/>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3C06"/>
    <w:rsid w:val="00376BAC"/>
    <w:rsid w:val="00376BEB"/>
    <w:rsid w:val="00377175"/>
    <w:rsid w:val="00380512"/>
    <w:rsid w:val="00380C39"/>
    <w:rsid w:val="00382324"/>
    <w:rsid w:val="00382529"/>
    <w:rsid w:val="00382534"/>
    <w:rsid w:val="0038255F"/>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72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54D"/>
    <w:rsid w:val="003C2948"/>
    <w:rsid w:val="003C2A84"/>
    <w:rsid w:val="003C2FA9"/>
    <w:rsid w:val="003C3979"/>
    <w:rsid w:val="003C40C1"/>
    <w:rsid w:val="003C512D"/>
    <w:rsid w:val="003C7B4C"/>
    <w:rsid w:val="003C7E7C"/>
    <w:rsid w:val="003D013B"/>
    <w:rsid w:val="003D0E8B"/>
    <w:rsid w:val="003D1583"/>
    <w:rsid w:val="003D1F1A"/>
    <w:rsid w:val="003D2CB9"/>
    <w:rsid w:val="003D310F"/>
    <w:rsid w:val="003D420F"/>
    <w:rsid w:val="003D42A9"/>
    <w:rsid w:val="003D4A26"/>
    <w:rsid w:val="003D6789"/>
    <w:rsid w:val="003D7B7A"/>
    <w:rsid w:val="003E0B2B"/>
    <w:rsid w:val="003E2811"/>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6FD4"/>
    <w:rsid w:val="0040737F"/>
    <w:rsid w:val="00410104"/>
    <w:rsid w:val="0041058F"/>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732"/>
    <w:rsid w:val="00435060"/>
    <w:rsid w:val="004367B3"/>
    <w:rsid w:val="004372BF"/>
    <w:rsid w:val="004414CA"/>
    <w:rsid w:val="00441F54"/>
    <w:rsid w:val="00442E0B"/>
    <w:rsid w:val="00442E63"/>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214"/>
    <w:rsid w:val="00466302"/>
    <w:rsid w:val="004664B0"/>
    <w:rsid w:val="00467288"/>
    <w:rsid w:val="00470538"/>
    <w:rsid w:val="004708C4"/>
    <w:rsid w:val="00470958"/>
    <w:rsid w:val="00470FD0"/>
    <w:rsid w:val="00471B71"/>
    <w:rsid w:val="0047297D"/>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04C"/>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74B"/>
    <w:rsid w:val="004C794D"/>
    <w:rsid w:val="004C7C16"/>
    <w:rsid w:val="004D0910"/>
    <w:rsid w:val="004D1140"/>
    <w:rsid w:val="004D3AD5"/>
    <w:rsid w:val="004D487D"/>
    <w:rsid w:val="004D4D0F"/>
    <w:rsid w:val="004D54C9"/>
    <w:rsid w:val="004D5683"/>
    <w:rsid w:val="004E02C2"/>
    <w:rsid w:val="004E4D46"/>
    <w:rsid w:val="004E5486"/>
    <w:rsid w:val="004E55CB"/>
    <w:rsid w:val="004E5723"/>
    <w:rsid w:val="004E5A47"/>
    <w:rsid w:val="004E5BC9"/>
    <w:rsid w:val="004E6753"/>
    <w:rsid w:val="004E6BFC"/>
    <w:rsid w:val="004E750B"/>
    <w:rsid w:val="004F1573"/>
    <w:rsid w:val="004F31C4"/>
    <w:rsid w:val="004F3360"/>
    <w:rsid w:val="004F4303"/>
    <w:rsid w:val="004F4557"/>
    <w:rsid w:val="004F46BA"/>
    <w:rsid w:val="004F503D"/>
    <w:rsid w:val="004F5811"/>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1E92"/>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3E1F"/>
    <w:rsid w:val="0055450F"/>
    <w:rsid w:val="005571C6"/>
    <w:rsid w:val="00557B91"/>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0BC"/>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533"/>
    <w:rsid w:val="005D27C5"/>
    <w:rsid w:val="005D3059"/>
    <w:rsid w:val="005D7475"/>
    <w:rsid w:val="005D7EDF"/>
    <w:rsid w:val="005D7F44"/>
    <w:rsid w:val="005E0699"/>
    <w:rsid w:val="005E0BB3"/>
    <w:rsid w:val="005E50F8"/>
    <w:rsid w:val="005E58A8"/>
    <w:rsid w:val="005E66ED"/>
    <w:rsid w:val="005E6896"/>
    <w:rsid w:val="005F16AF"/>
    <w:rsid w:val="005F1B2C"/>
    <w:rsid w:val="005F1F1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A2F"/>
    <w:rsid w:val="00614EF7"/>
    <w:rsid w:val="00615082"/>
    <w:rsid w:val="0061598C"/>
    <w:rsid w:val="006162AF"/>
    <w:rsid w:val="0061651B"/>
    <w:rsid w:val="00616E4A"/>
    <w:rsid w:val="00617CF1"/>
    <w:rsid w:val="00620781"/>
    <w:rsid w:val="0062105F"/>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349"/>
    <w:rsid w:val="006958EC"/>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7977"/>
    <w:rsid w:val="006B01FE"/>
    <w:rsid w:val="006B18B5"/>
    <w:rsid w:val="006B20A1"/>
    <w:rsid w:val="006B2E91"/>
    <w:rsid w:val="006B4605"/>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78F"/>
    <w:rsid w:val="006D2E10"/>
    <w:rsid w:val="006D3250"/>
    <w:rsid w:val="006D342F"/>
    <w:rsid w:val="006D36CE"/>
    <w:rsid w:val="006D3FBE"/>
    <w:rsid w:val="006D7C59"/>
    <w:rsid w:val="006D7F1C"/>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3C15"/>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5E46"/>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93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3D7"/>
    <w:rsid w:val="00794ACA"/>
    <w:rsid w:val="00794AFA"/>
    <w:rsid w:val="007952B7"/>
    <w:rsid w:val="0079538D"/>
    <w:rsid w:val="007953A2"/>
    <w:rsid w:val="00796A03"/>
    <w:rsid w:val="0079785E"/>
    <w:rsid w:val="00797D23"/>
    <w:rsid w:val="007A0DC3"/>
    <w:rsid w:val="007A1129"/>
    <w:rsid w:val="007A132A"/>
    <w:rsid w:val="007A1698"/>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3035"/>
    <w:rsid w:val="007C536C"/>
    <w:rsid w:val="007C7AE6"/>
    <w:rsid w:val="007C7D45"/>
    <w:rsid w:val="007D15A3"/>
    <w:rsid w:val="007D3520"/>
    <w:rsid w:val="007D37C5"/>
    <w:rsid w:val="007D39EE"/>
    <w:rsid w:val="007D42E4"/>
    <w:rsid w:val="007D4563"/>
    <w:rsid w:val="007D4C03"/>
    <w:rsid w:val="007D5A58"/>
    <w:rsid w:val="007D6128"/>
    <w:rsid w:val="007D680D"/>
    <w:rsid w:val="007D6CBE"/>
    <w:rsid w:val="007D6EE3"/>
    <w:rsid w:val="007D6EFF"/>
    <w:rsid w:val="007D7660"/>
    <w:rsid w:val="007E0813"/>
    <w:rsid w:val="007E16B3"/>
    <w:rsid w:val="007E2EE7"/>
    <w:rsid w:val="007E39DB"/>
    <w:rsid w:val="007E39EF"/>
    <w:rsid w:val="007E55C1"/>
    <w:rsid w:val="007E6DF3"/>
    <w:rsid w:val="007F0FBF"/>
    <w:rsid w:val="007F0FD4"/>
    <w:rsid w:val="007F102D"/>
    <w:rsid w:val="007F1C1C"/>
    <w:rsid w:val="007F2E0C"/>
    <w:rsid w:val="007F2F02"/>
    <w:rsid w:val="007F3255"/>
    <w:rsid w:val="007F4027"/>
    <w:rsid w:val="007F5EB2"/>
    <w:rsid w:val="007F64A4"/>
    <w:rsid w:val="007F76D8"/>
    <w:rsid w:val="008011F1"/>
    <w:rsid w:val="00802052"/>
    <w:rsid w:val="00802D85"/>
    <w:rsid w:val="00803368"/>
    <w:rsid w:val="00804E7D"/>
    <w:rsid w:val="00805055"/>
    <w:rsid w:val="008066DF"/>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4E5D"/>
    <w:rsid w:val="008259CB"/>
    <w:rsid w:val="00826CAF"/>
    <w:rsid w:val="008273B2"/>
    <w:rsid w:val="00830733"/>
    <w:rsid w:val="00830F07"/>
    <w:rsid w:val="008316FE"/>
    <w:rsid w:val="008324DC"/>
    <w:rsid w:val="00835A11"/>
    <w:rsid w:val="00835DA0"/>
    <w:rsid w:val="008362E4"/>
    <w:rsid w:val="008367E6"/>
    <w:rsid w:val="00837374"/>
    <w:rsid w:val="00837452"/>
    <w:rsid w:val="00837D56"/>
    <w:rsid w:val="00840027"/>
    <w:rsid w:val="008417DD"/>
    <w:rsid w:val="00841B8E"/>
    <w:rsid w:val="00843976"/>
    <w:rsid w:val="00845BDF"/>
    <w:rsid w:val="00846E2F"/>
    <w:rsid w:val="008475A4"/>
    <w:rsid w:val="00847B0E"/>
    <w:rsid w:val="0085058A"/>
    <w:rsid w:val="00850669"/>
    <w:rsid w:val="00850734"/>
    <w:rsid w:val="00850B9C"/>
    <w:rsid w:val="00852A7B"/>
    <w:rsid w:val="00854265"/>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6E9E"/>
    <w:rsid w:val="00877E24"/>
    <w:rsid w:val="00877EE2"/>
    <w:rsid w:val="00880043"/>
    <w:rsid w:val="008810E1"/>
    <w:rsid w:val="00881BB8"/>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006"/>
    <w:rsid w:val="008B3E8A"/>
    <w:rsid w:val="008B5B12"/>
    <w:rsid w:val="008B5BDB"/>
    <w:rsid w:val="008B6354"/>
    <w:rsid w:val="008B7303"/>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03B2"/>
    <w:rsid w:val="008F26FE"/>
    <w:rsid w:val="008F2FC2"/>
    <w:rsid w:val="008F3029"/>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078E2"/>
    <w:rsid w:val="0091082C"/>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5D28"/>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5FBF"/>
    <w:rsid w:val="009A6084"/>
    <w:rsid w:val="009A6DE3"/>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C7D86"/>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DFF"/>
    <w:rsid w:val="009F5F2E"/>
    <w:rsid w:val="009F6D04"/>
    <w:rsid w:val="009F7516"/>
    <w:rsid w:val="009F78AD"/>
    <w:rsid w:val="00A0042C"/>
    <w:rsid w:val="00A00C49"/>
    <w:rsid w:val="00A00CCA"/>
    <w:rsid w:val="00A00CE6"/>
    <w:rsid w:val="00A00FC1"/>
    <w:rsid w:val="00A02229"/>
    <w:rsid w:val="00A027A5"/>
    <w:rsid w:val="00A02B53"/>
    <w:rsid w:val="00A02D69"/>
    <w:rsid w:val="00A02E6F"/>
    <w:rsid w:val="00A03509"/>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3D03"/>
    <w:rsid w:val="00A354CC"/>
    <w:rsid w:val="00A35C6D"/>
    <w:rsid w:val="00A35EF1"/>
    <w:rsid w:val="00A35F1B"/>
    <w:rsid w:val="00A36FF0"/>
    <w:rsid w:val="00A3762D"/>
    <w:rsid w:val="00A37EF1"/>
    <w:rsid w:val="00A403DC"/>
    <w:rsid w:val="00A40E31"/>
    <w:rsid w:val="00A41C9E"/>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8C6"/>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06C"/>
    <w:rsid w:val="00AC7C54"/>
    <w:rsid w:val="00AD03D1"/>
    <w:rsid w:val="00AD0697"/>
    <w:rsid w:val="00AD094E"/>
    <w:rsid w:val="00AD1434"/>
    <w:rsid w:val="00AD22E9"/>
    <w:rsid w:val="00AD29F2"/>
    <w:rsid w:val="00AD3DC8"/>
    <w:rsid w:val="00AD473C"/>
    <w:rsid w:val="00AD47C1"/>
    <w:rsid w:val="00AD47F3"/>
    <w:rsid w:val="00AD5449"/>
    <w:rsid w:val="00AD5B9B"/>
    <w:rsid w:val="00AD5DFF"/>
    <w:rsid w:val="00AD6A34"/>
    <w:rsid w:val="00AE0076"/>
    <w:rsid w:val="00AE198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3F22"/>
    <w:rsid w:val="00B06640"/>
    <w:rsid w:val="00B0674D"/>
    <w:rsid w:val="00B07B86"/>
    <w:rsid w:val="00B1040E"/>
    <w:rsid w:val="00B1208E"/>
    <w:rsid w:val="00B12ADB"/>
    <w:rsid w:val="00B13CD1"/>
    <w:rsid w:val="00B143F6"/>
    <w:rsid w:val="00B146A2"/>
    <w:rsid w:val="00B15230"/>
    <w:rsid w:val="00B15A90"/>
    <w:rsid w:val="00B16AA8"/>
    <w:rsid w:val="00B1708F"/>
    <w:rsid w:val="00B201B8"/>
    <w:rsid w:val="00B206D0"/>
    <w:rsid w:val="00B20920"/>
    <w:rsid w:val="00B212C2"/>
    <w:rsid w:val="00B21641"/>
    <w:rsid w:val="00B220D7"/>
    <w:rsid w:val="00B24808"/>
    <w:rsid w:val="00B255B5"/>
    <w:rsid w:val="00B25F52"/>
    <w:rsid w:val="00B276AD"/>
    <w:rsid w:val="00B30280"/>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A5A"/>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19E5"/>
    <w:rsid w:val="00B826A6"/>
    <w:rsid w:val="00B83048"/>
    <w:rsid w:val="00B84527"/>
    <w:rsid w:val="00B846BC"/>
    <w:rsid w:val="00B849E4"/>
    <w:rsid w:val="00B86065"/>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1CCB"/>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5D"/>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094"/>
    <w:rsid w:val="00C41554"/>
    <w:rsid w:val="00C4502B"/>
    <w:rsid w:val="00C45F84"/>
    <w:rsid w:val="00C46143"/>
    <w:rsid w:val="00C46270"/>
    <w:rsid w:val="00C463AB"/>
    <w:rsid w:val="00C474E9"/>
    <w:rsid w:val="00C50300"/>
    <w:rsid w:val="00C5030F"/>
    <w:rsid w:val="00C50841"/>
    <w:rsid w:val="00C50DF5"/>
    <w:rsid w:val="00C510C9"/>
    <w:rsid w:val="00C512DE"/>
    <w:rsid w:val="00C515AC"/>
    <w:rsid w:val="00C5299B"/>
    <w:rsid w:val="00C53679"/>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5769"/>
    <w:rsid w:val="00C85BBE"/>
    <w:rsid w:val="00C870FA"/>
    <w:rsid w:val="00C900E1"/>
    <w:rsid w:val="00C938D2"/>
    <w:rsid w:val="00C95B61"/>
    <w:rsid w:val="00C96470"/>
    <w:rsid w:val="00C96C7A"/>
    <w:rsid w:val="00C97A74"/>
    <w:rsid w:val="00CA0ACD"/>
    <w:rsid w:val="00CA0ED5"/>
    <w:rsid w:val="00CA1AC6"/>
    <w:rsid w:val="00CA1DCF"/>
    <w:rsid w:val="00CA2E51"/>
    <w:rsid w:val="00CA345C"/>
    <w:rsid w:val="00CA437E"/>
    <w:rsid w:val="00CA43B4"/>
    <w:rsid w:val="00CA475B"/>
    <w:rsid w:val="00CA4965"/>
    <w:rsid w:val="00CA62DA"/>
    <w:rsid w:val="00CA67D2"/>
    <w:rsid w:val="00CA6936"/>
    <w:rsid w:val="00CA6C81"/>
    <w:rsid w:val="00CA6D3B"/>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535"/>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348"/>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4BB"/>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5B5"/>
    <w:rsid w:val="00DA07ED"/>
    <w:rsid w:val="00DA2D0B"/>
    <w:rsid w:val="00DA2D1D"/>
    <w:rsid w:val="00DA2D3E"/>
    <w:rsid w:val="00DA3759"/>
    <w:rsid w:val="00DA3EEF"/>
    <w:rsid w:val="00DA4AE6"/>
    <w:rsid w:val="00DA6B08"/>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280D"/>
    <w:rsid w:val="00DD4747"/>
    <w:rsid w:val="00DD52BD"/>
    <w:rsid w:val="00DD5ADE"/>
    <w:rsid w:val="00DD5CCC"/>
    <w:rsid w:val="00DD5EDC"/>
    <w:rsid w:val="00DD667A"/>
    <w:rsid w:val="00DD6E26"/>
    <w:rsid w:val="00DD773D"/>
    <w:rsid w:val="00DD7815"/>
    <w:rsid w:val="00DE008B"/>
    <w:rsid w:val="00DE0FFD"/>
    <w:rsid w:val="00DE1313"/>
    <w:rsid w:val="00DE2D1C"/>
    <w:rsid w:val="00DE41D1"/>
    <w:rsid w:val="00DE5D12"/>
    <w:rsid w:val="00DE6EE2"/>
    <w:rsid w:val="00DE7D19"/>
    <w:rsid w:val="00DF0BE6"/>
    <w:rsid w:val="00DF10B0"/>
    <w:rsid w:val="00DF1318"/>
    <w:rsid w:val="00DF2186"/>
    <w:rsid w:val="00DF29A7"/>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0239"/>
    <w:rsid w:val="00E213C4"/>
    <w:rsid w:val="00E21807"/>
    <w:rsid w:val="00E21A5A"/>
    <w:rsid w:val="00E22E9C"/>
    <w:rsid w:val="00E25EAC"/>
    <w:rsid w:val="00E260F5"/>
    <w:rsid w:val="00E26C52"/>
    <w:rsid w:val="00E271BD"/>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5AFF"/>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A87"/>
    <w:rsid w:val="00E92B49"/>
    <w:rsid w:val="00E9375E"/>
    <w:rsid w:val="00E94D01"/>
    <w:rsid w:val="00E94E53"/>
    <w:rsid w:val="00E97009"/>
    <w:rsid w:val="00EA274C"/>
    <w:rsid w:val="00EA2ACC"/>
    <w:rsid w:val="00EA3237"/>
    <w:rsid w:val="00EA394B"/>
    <w:rsid w:val="00EA3F72"/>
    <w:rsid w:val="00EA4AB7"/>
    <w:rsid w:val="00EA4C09"/>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1FFD"/>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44C"/>
    <w:rsid w:val="00F32A31"/>
    <w:rsid w:val="00F32C90"/>
    <w:rsid w:val="00F32F84"/>
    <w:rsid w:val="00F33D81"/>
    <w:rsid w:val="00F342DD"/>
    <w:rsid w:val="00F34515"/>
    <w:rsid w:val="00F349A2"/>
    <w:rsid w:val="00F34CDC"/>
    <w:rsid w:val="00F34FB3"/>
    <w:rsid w:val="00F37043"/>
    <w:rsid w:val="00F374BB"/>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1B7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251"/>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1"/>
    </o:shapelayout>
  </w:shapeDefaults>
  <w:decimalSymbol w:val=","/>
  <w:listSeparator w:val=";"/>
  <w14:docId w14:val="227DF46B"/>
  <w15:chartTrackingRefBased/>
  <w15:docId w15:val="{C69F094C-6C45-4D56-B0B8-462F6536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9A5FBF"/>
    <w:pPr>
      <w:ind w:left="708"/>
    </w:pPr>
  </w:style>
  <w:style w:type="paragraph" w:styleId="Beschriftung">
    <w:name w:val="caption"/>
    <w:basedOn w:val="Standard"/>
    <w:next w:val="Standard"/>
    <w:unhideWhenUsed/>
    <w:qFormat/>
    <w:rsid w:val="006D34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75115">
      <w:bodyDiv w:val="1"/>
      <w:marLeft w:val="0"/>
      <w:marRight w:val="0"/>
      <w:marTop w:val="0"/>
      <w:marBottom w:val="0"/>
      <w:divBdr>
        <w:top w:val="none" w:sz="0" w:space="0" w:color="auto"/>
        <w:left w:val="none" w:sz="0" w:space="0" w:color="auto"/>
        <w:bottom w:val="none" w:sz="0" w:space="0" w:color="auto"/>
        <w:right w:val="none" w:sz="0" w:space="0" w:color="auto"/>
      </w:divBdr>
      <w:divsChild>
        <w:div w:id="152600005">
          <w:marLeft w:val="0"/>
          <w:marRight w:val="0"/>
          <w:marTop w:val="90"/>
          <w:marBottom w:val="0"/>
          <w:divBdr>
            <w:top w:val="none" w:sz="0" w:space="0" w:color="auto"/>
            <w:left w:val="none" w:sz="0" w:space="0" w:color="auto"/>
            <w:bottom w:val="none" w:sz="0" w:space="0" w:color="auto"/>
            <w:right w:val="none" w:sz="0" w:space="0" w:color="auto"/>
          </w:divBdr>
          <w:divsChild>
            <w:div w:id="1444380417">
              <w:marLeft w:val="0"/>
              <w:marRight w:val="0"/>
              <w:marTop w:val="0"/>
              <w:marBottom w:val="420"/>
              <w:divBdr>
                <w:top w:val="none" w:sz="0" w:space="0" w:color="auto"/>
                <w:left w:val="none" w:sz="0" w:space="0" w:color="auto"/>
                <w:bottom w:val="none" w:sz="0" w:space="0" w:color="auto"/>
                <w:right w:val="none" w:sz="0" w:space="0" w:color="auto"/>
              </w:divBdr>
              <w:divsChild>
                <w:div w:id="1114178289">
                  <w:marLeft w:val="0"/>
                  <w:marRight w:val="0"/>
                  <w:marTop w:val="0"/>
                  <w:marBottom w:val="0"/>
                  <w:divBdr>
                    <w:top w:val="single" w:sz="6" w:space="0" w:color="DFE1E5"/>
                    <w:left w:val="single" w:sz="6" w:space="0" w:color="DFE1E5"/>
                    <w:bottom w:val="single" w:sz="6" w:space="0" w:color="DFE1E5"/>
                    <w:right w:val="single" w:sz="6" w:space="0" w:color="DFE1E5"/>
                  </w:divBdr>
                  <w:divsChild>
                    <w:div w:id="1023895691">
                      <w:marLeft w:val="0"/>
                      <w:marRight w:val="0"/>
                      <w:marTop w:val="0"/>
                      <w:marBottom w:val="0"/>
                      <w:divBdr>
                        <w:top w:val="none" w:sz="0" w:space="0" w:color="auto"/>
                        <w:left w:val="none" w:sz="0" w:space="0" w:color="auto"/>
                        <w:bottom w:val="none" w:sz="0" w:space="0" w:color="auto"/>
                        <w:right w:val="none" w:sz="0" w:space="0" w:color="auto"/>
                      </w:divBdr>
                      <w:divsChild>
                        <w:div w:id="104470468">
                          <w:marLeft w:val="0"/>
                          <w:marRight w:val="0"/>
                          <w:marTop w:val="0"/>
                          <w:marBottom w:val="0"/>
                          <w:divBdr>
                            <w:top w:val="none" w:sz="0" w:space="0" w:color="auto"/>
                            <w:left w:val="none" w:sz="0" w:space="0" w:color="auto"/>
                            <w:bottom w:val="none" w:sz="0" w:space="0" w:color="auto"/>
                            <w:right w:val="none" w:sz="0" w:space="0" w:color="auto"/>
                          </w:divBdr>
                          <w:divsChild>
                            <w:div w:id="1580167079">
                              <w:marLeft w:val="0"/>
                              <w:marRight w:val="0"/>
                              <w:marTop w:val="0"/>
                              <w:marBottom w:val="0"/>
                              <w:divBdr>
                                <w:top w:val="none" w:sz="0" w:space="0" w:color="auto"/>
                                <w:left w:val="none" w:sz="0" w:space="0" w:color="auto"/>
                                <w:bottom w:val="none" w:sz="0" w:space="0" w:color="auto"/>
                                <w:right w:val="none" w:sz="0" w:space="0" w:color="auto"/>
                              </w:divBdr>
                              <w:divsChild>
                                <w:div w:id="1678074249">
                                  <w:marLeft w:val="0"/>
                                  <w:marRight w:val="0"/>
                                  <w:marTop w:val="0"/>
                                  <w:marBottom w:val="0"/>
                                  <w:divBdr>
                                    <w:top w:val="none" w:sz="0" w:space="0" w:color="auto"/>
                                    <w:left w:val="none" w:sz="0" w:space="0" w:color="auto"/>
                                    <w:bottom w:val="none" w:sz="0" w:space="0" w:color="auto"/>
                                    <w:right w:val="none" w:sz="0" w:space="0" w:color="auto"/>
                                  </w:divBdr>
                                  <w:divsChild>
                                    <w:div w:id="18443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406287">
      <w:bodyDiv w:val="1"/>
      <w:marLeft w:val="0"/>
      <w:marRight w:val="0"/>
      <w:marTop w:val="0"/>
      <w:marBottom w:val="0"/>
      <w:divBdr>
        <w:top w:val="none" w:sz="0" w:space="0" w:color="auto"/>
        <w:left w:val="none" w:sz="0" w:space="0" w:color="auto"/>
        <w:bottom w:val="none" w:sz="0" w:space="0" w:color="auto"/>
        <w:right w:val="none" w:sz="0" w:space="0" w:color="auto"/>
      </w:divBdr>
      <w:divsChild>
        <w:div w:id="1480489613">
          <w:marLeft w:val="0"/>
          <w:marRight w:val="0"/>
          <w:marTop w:val="90"/>
          <w:marBottom w:val="0"/>
          <w:divBdr>
            <w:top w:val="none" w:sz="0" w:space="0" w:color="auto"/>
            <w:left w:val="none" w:sz="0" w:space="0" w:color="auto"/>
            <w:bottom w:val="none" w:sz="0" w:space="0" w:color="auto"/>
            <w:right w:val="none" w:sz="0" w:space="0" w:color="auto"/>
          </w:divBdr>
          <w:divsChild>
            <w:div w:id="1788084813">
              <w:marLeft w:val="0"/>
              <w:marRight w:val="0"/>
              <w:marTop w:val="0"/>
              <w:marBottom w:val="420"/>
              <w:divBdr>
                <w:top w:val="none" w:sz="0" w:space="0" w:color="auto"/>
                <w:left w:val="none" w:sz="0" w:space="0" w:color="auto"/>
                <w:bottom w:val="none" w:sz="0" w:space="0" w:color="auto"/>
                <w:right w:val="none" w:sz="0" w:space="0" w:color="auto"/>
              </w:divBdr>
              <w:divsChild>
                <w:div w:id="1065108034">
                  <w:marLeft w:val="0"/>
                  <w:marRight w:val="0"/>
                  <w:marTop w:val="0"/>
                  <w:marBottom w:val="0"/>
                  <w:divBdr>
                    <w:top w:val="single" w:sz="6" w:space="0" w:color="DFE1E5"/>
                    <w:left w:val="single" w:sz="6" w:space="0" w:color="DFE1E5"/>
                    <w:bottom w:val="single" w:sz="6" w:space="0" w:color="DFE1E5"/>
                    <w:right w:val="single" w:sz="6" w:space="0" w:color="DFE1E5"/>
                  </w:divBdr>
                  <w:divsChild>
                    <w:div w:id="662899217">
                      <w:marLeft w:val="0"/>
                      <w:marRight w:val="0"/>
                      <w:marTop w:val="0"/>
                      <w:marBottom w:val="0"/>
                      <w:divBdr>
                        <w:top w:val="none" w:sz="0" w:space="0" w:color="auto"/>
                        <w:left w:val="none" w:sz="0" w:space="0" w:color="auto"/>
                        <w:bottom w:val="none" w:sz="0" w:space="0" w:color="auto"/>
                        <w:right w:val="none" w:sz="0" w:space="0" w:color="auto"/>
                      </w:divBdr>
                      <w:divsChild>
                        <w:div w:id="1493839796">
                          <w:marLeft w:val="0"/>
                          <w:marRight w:val="0"/>
                          <w:marTop w:val="0"/>
                          <w:marBottom w:val="0"/>
                          <w:divBdr>
                            <w:top w:val="none" w:sz="0" w:space="0" w:color="auto"/>
                            <w:left w:val="none" w:sz="0" w:space="0" w:color="auto"/>
                            <w:bottom w:val="none" w:sz="0" w:space="0" w:color="auto"/>
                            <w:right w:val="none" w:sz="0" w:space="0" w:color="auto"/>
                          </w:divBdr>
                          <w:divsChild>
                            <w:div w:id="1026709522">
                              <w:marLeft w:val="0"/>
                              <w:marRight w:val="0"/>
                              <w:marTop w:val="0"/>
                              <w:marBottom w:val="0"/>
                              <w:divBdr>
                                <w:top w:val="none" w:sz="0" w:space="0" w:color="auto"/>
                                <w:left w:val="none" w:sz="0" w:space="0" w:color="auto"/>
                                <w:bottom w:val="none" w:sz="0" w:space="0" w:color="auto"/>
                                <w:right w:val="none" w:sz="0" w:space="0" w:color="auto"/>
                              </w:divBdr>
                              <w:divsChild>
                                <w:div w:id="433599470">
                                  <w:marLeft w:val="0"/>
                                  <w:marRight w:val="0"/>
                                  <w:marTop w:val="0"/>
                                  <w:marBottom w:val="0"/>
                                  <w:divBdr>
                                    <w:top w:val="none" w:sz="0" w:space="0" w:color="auto"/>
                                    <w:left w:val="none" w:sz="0" w:space="0" w:color="auto"/>
                                    <w:bottom w:val="none" w:sz="0" w:space="0" w:color="auto"/>
                                    <w:right w:val="none" w:sz="0" w:space="0" w:color="auto"/>
                                  </w:divBdr>
                                  <w:divsChild>
                                    <w:div w:id="19218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sp\Downloads\Vorlage_BMR_MMR_mit%20Deckblatt_EN.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Vorlage_BMR_MMR_mit Deckblatt_EN.dot</Template>
  <TotalTime>0</TotalTime>
  <Pages>15</Pages>
  <Words>2474</Words>
  <Characters>15587</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18025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Ines Petrusic</dc:creator>
  <cp:keywords/>
  <cp:lastModifiedBy>Ines Petrusic</cp:lastModifiedBy>
  <cp:revision>16</cp:revision>
  <cp:lastPrinted>2010-03-04T15:05:00Z</cp:lastPrinted>
  <dcterms:created xsi:type="dcterms:W3CDTF">2020-06-12T00:39:00Z</dcterms:created>
  <dcterms:modified xsi:type="dcterms:W3CDTF">2020-06-12T10:55:00Z</dcterms:modified>
</cp:coreProperties>
</file>